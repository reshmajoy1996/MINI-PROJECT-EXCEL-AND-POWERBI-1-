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7EAEE" w:themeColor="accent5" w:themeTint="33"/>
  <w:body>
    <w:p w14:paraId="209DA609" w14:textId="2EF21027" w:rsidR="002338B7" w:rsidRPr="002628C5" w:rsidRDefault="002F194B" w:rsidP="002628C5">
      <w:pPr>
        <w:pStyle w:val="Graphicsanchor"/>
        <w:ind w:left="0"/>
        <w:jc w:val="both"/>
        <w:rPr>
          <w:rFonts w:ascii="Footlight MT Light" w:eastAsia="Times New Roman" w:hAnsi="Footlight MT Light" w:cs="Times New Roman"/>
          <w:b/>
          <w:bCs/>
          <w:color w:val="39546E" w:themeColor="accent4" w:themeShade="80"/>
          <w:kern w:val="36"/>
          <w:sz w:val="36"/>
          <w:szCs w:val="36"/>
          <w:lang w:val="en-IN" w:eastAsia="en-IN"/>
          <w14:ligatures w14:val="none"/>
        </w:rPr>
      </w:pPr>
      <w:r w:rsidRPr="002628C5">
        <w:rPr>
          <w:rFonts w:ascii="Footlight MT Light" w:hAnsi="Footlight MT Light"/>
          <w:noProof/>
          <w:color w:val="39546E" w:themeColor="accent4" w:themeShade="80"/>
          <w:sz w:val="36"/>
          <w:szCs w:val="36"/>
        </w:rPr>
        <mc:AlternateContent>
          <mc:Choice Requires="wps">
            <w:drawing>
              <wp:anchor distT="0" distB="0" distL="114300" distR="114300" simplePos="0" relativeHeight="251661312" behindDoc="1" locked="1" layoutInCell="1" allowOverlap="1" wp14:anchorId="25F11027" wp14:editId="10C38E11">
                <wp:simplePos x="0" y="0"/>
                <wp:positionH relativeFrom="page">
                  <wp:align>left</wp:align>
                </wp:positionH>
                <wp:positionV relativeFrom="paragraph">
                  <wp:posOffset>-923925</wp:posOffset>
                </wp:positionV>
                <wp:extent cx="457200" cy="10058400"/>
                <wp:effectExtent l="0" t="0" r="0" b="0"/>
                <wp:wrapNone/>
                <wp:docPr id="1036700757"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7200" cy="10058400"/>
                        </a:xfrm>
                        <a:prstGeom prst="rect">
                          <a:avLst/>
                        </a:prstGeom>
                        <a:solidFill>
                          <a:schemeClr val="accent6">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5900</wp14:pctWidth>
                </wp14:sizeRelH>
                <wp14:sizeRelV relativeFrom="page">
                  <wp14:pctHeight>100000</wp14:pctHeight>
                </wp14:sizeRelV>
              </wp:anchor>
            </w:drawing>
          </mc:Choice>
          <mc:Fallback>
            <w:pict>
              <v:rect w14:anchorId="62FF73FA" id="Rectangle 1" o:spid="_x0000_s1026" style="position:absolute;margin-left:0;margin-top:-72.75pt;width:36pt;height:11in;z-index:-251655168;visibility:visible;mso-wrap-style:square;mso-width-percent:59;mso-height-percent:1000;mso-wrap-distance-left:9pt;mso-wrap-distance-top:0;mso-wrap-distance-right:9pt;mso-wrap-distance-bottom:0;mso-position-horizontal:left;mso-position-horizontal-relative:page;mso-position-vertical:absolute;mso-position-vertical-relative:text;mso-width-percent:59;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" fillcolor="#9da1bf [1305]" stroked="f" strokeweight="1pt">
                <w10:wrap anchorx="page"/>
                <w10:anchorlock/>
              </v:rect>
            </w:pict>
          </mc:Fallback>
        </mc:AlternateContent>
      </w:r>
      <w:r w:rsidR="002338B7" w:rsidRPr="002628C5">
        <w:rPr>
          <w:rFonts w:ascii="Footlight MT Light" w:eastAsia="Times New Roman" w:hAnsi="Footlight MT Light" w:cs="Times New Roman"/>
          <w:b/>
          <w:bCs/>
          <w:color w:val="39546E" w:themeColor="accent4" w:themeShade="80"/>
          <w:kern w:val="36"/>
          <w:sz w:val="36"/>
          <w:szCs w:val="36"/>
          <w:lang w:val="en-IN" w:eastAsia="en-IN"/>
          <w14:ligatures w14:val="none"/>
        </w:rPr>
        <w:t xml:space="preserve">           </w:t>
      </w:r>
      <w:r w:rsidR="002628C5">
        <w:rPr>
          <w:rFonts w:ascii="Footlight MT Light" w:eastAsia="Times New Roman" w:hAnsi="Footlight MT Light" w:cs="Times New Roman"/>
          <w:b/>
          <w:bCs/>
          <w:color w:val="39546E" w:themeColor="accent4" w:themeShade="80"/>
          <w:kern w:val="36"/>
          <w:sz w:val="36"/>
          <w:szCs w:val="36"/>
          <w:lang w:val="en-IN" w:eastAsia="en-IN"/>
          <w14:ligatures w14:val="none"/>
        </w:rPr>
        <w:t xml:space="preserve">            </w:t>
      </w:r>
      <w:r w:rsidR="000F1EE8" w:rsidRPr="002628C5">
        <w:rPr>
          <w:rFonts w:ascii="Footlight MT Light" w:eastAsia="Times New Roman" w:hAnsi="Footlight MT Light" w:cs="Times New Roman"/>
          <w:b/>
          <w:bCs/>
          <w:color w:val="39546E" w:themeColor="accent4" w:themeShade="80"/>
          <w:kern w:val="36"/>
          <w:sz w:val="36"/>
          <w:szCs w:val="36"/>
          <w:lang w:val="en-IN" w:eastAsia="en-IN"/>
          <w14:ligatures w14:val="none"/>
        </w:rPr>
        <w:t>MINI PROJECT DOCUMENTATION</w:t>
      </w:r>
    </w:p>
    <w:p w14:paraId="20155D0B" w14:textId="77777777" w:rsidR="002338B7" w:rsidRPr="002628C5" w:rsidRDefault="002338B7" w:rsidP="002628C5">
      <w:pPr>
        <w:pStyle w:val="Graphicsanchor"/>
        <w:ind w:left="720"/>
        <w:jc w:val="both"/>
        <w:rPr>
          <w:rFonts w:ascii="Footlight MT Light" w:eastAsia="Times New Roman" w:hAnsi="Footlight MT Light" w:cs="Times New Roman"/>
          <w:b/>
          <w:bCs/>
          <w:color w:val="39546E" w:themeColor="accent4" w:themeShade="80"/>
          <w:kern w:val="36"/>
          <w:sz w:val="24"/>
          <w:szCs w:val="24"/>
          <w:lang w:val="en-IN" w:eastAsia="en-IN"/>
          <w14:ligatures w14:val="none"/>
        </w:rPr>
      </w:pPr>
    </w:p>
    <w:p w14:paraId="206DB80B" w14:textId="66DDCA39" w:rsidR="00525E7B" w:rsidRPr="002628C5" w:rsidRDefault="00525E7B" w:rsidP="002628C5">
      <w:pPr>
        <w:spacing w:after="100" w:afterAutospacing="1"/>
        <w:ind w:left="0"/>
        <w:jc w:val="both"/>
        <w:outlineLvl w:val="1"/>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eastAsia="en-IN"/>
          <w14:ligatures w14:val="none"/>
        </w:rPr>
        <w:t>This project focuses on cleaning an employee dataset in Microsoft Excel and developing an interactive dashboard in Power BI."</w:t>
      </w:r>
    </w:p>
    <w:p w14:paraId="14F5D317" w14:textId="77777777" w:rsidR="000F1EE8" w:rsidRPr="002628C5" w:rsidRDefault="000F1EE8" w:rsidP="002628C5">
      <w:pPr>
        <w:spacing w:after="100" w:afterAutospacing="1"/>
        <w:ind w:left="0"/>
        <w:jc w:val="both"/>
        <w:outlineLvl w:val="0"/>
        <w:rPr>
          <w:rFonts w:ascii="Footlight MT Light" w:eastAsia="Times New Roman" w:hAnsi="Footlight MT Light" w:cs="Times New Roman"/>
          <w:b/>
          <w:bCs/>
          <w:color w:val="39546E" w:themeColor="accent4" w:themeShade="80"/>
          <w:kern w:val="36"/>
          <w:lang w:val="en-IN" w:eastAsia="en-IN"/>
          <w14:ligatures w14:val="none"/>
        </w:rPr>
      </w:pPr>
      <w:r w:rsidRPr="002628C5">
        <w:rPr>
          <w:rFonts w:ascii="Footlight MT Light" w:eastAsia="Times New Roman" w:hAnsi="Footlight MT Light" w:cs="Times New Roman"/>
          <w:b/>
          <w:bCs/>
          <w:color w:val="39546E" w:themeColor="accent4" w:themeShade="80"/>
          <w:kern w:val="36"/>
          <w:lang w:val="en-IN" w:eastAsia="en-IN"/>
          <w14:ligatures w14:val="none"/>
        </w:rPr>
        <w:t>Submitted By</w:t>
      </w:r>
    </w:p>
    <w:p w14:paraId="35AFE88E" w14:textId="1A4CC948" w:rsidR="000F1EE8" w:rsidRPr="002628C5" w:rsidRDefault="000F1EE8" w:rsidP="002628C5">
      <w:pPr>
        <w:spacing w:after="100" w:afterAutospacing="1"/>
        <w:ind w:left="0"/>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Name:</w:t>
      </w:r>
      <w:r w:rsidRPr="002628C5">
        <w:rPr>
          <w:rFonts w:ascii="Footlight MT Light" w:eastAsia="Times New Roman" w:hAnsi="Footlight MT Light" w:cs="Times New Roman"/>
          <w:color w:val="39546E" w:themeColor="accent4" w:themeShade="80"/>
          <w:kern w:val="0"/>
          <w:lang w:val="en-IN" w:eastAsia="en-IN"/>
          <w14:ligatures w14:val="none"/>
        </w:rPr>
        <w:t xml:space="preserve"> </w:t>
      </w:r>
      <w:r w:rsidRPr="002628C5">
        <w:rPr>
          <w:rFonts w:ascii="Footlight MT Light" w:eastAsia="Times New Roman" w:hAnsi="Footlight MT Light" w:cs="Times New Roman"/>
          <w:b/>
          <w:bCs/>
          <w:color w:val="39546E" w:themeColor="accent4" w:themeShade="80"/>
          <w:kern w:val="0"/>
          <w:lang w:val="en-IN" w:eastAsia="en-IN"/>
          <w14:ligatures w14:val="none"/>
        </w:rPr>
        <w:t>RESHMA JOY</w:t>
      </w:r>
    </w:p>
    <w:p w14:paraId="0A5D9ACC" w14:textId="22CBF403" w:rsidR="002338B7" w:rsidRPr="002628C5" w:rsidRDefault="00466E83" w:rsidP="002628C5">
      <w:pPr>
        <w:spacing w:after="100" w:afterAutospacing="1"/>
        <w:jc w:val="both"/>
        <w:outlineLvl w:val="1"/>
        <w:rPr>
          <w:rFonts w:ascii="Footlight MT Light" w:eastAsia="Times New Roman" w:hAnsi="Footlight MT Light" w:cs="Times New Roman"/>
          <w:b/>
          <w:bCs/>
          <w:color w:val="39546E" w:themeColor="accent4" w:themeShade="80"/>
          <w:kern w:val="0"/>
          <w:sz w:val="36"/>
          <w:szCs w:val="36"/>
          <w:lang w:val="en-IN" w:eastAsia="en-IN"/>
          <w14:ligatures w14:val="none"/>
        </w:rPr>
      </w:pPr>
      <w:r w:rsidRPr="002628C5">
        <w:rPr>
          <w:rFonts w:ascii="Footlight MT Light" w:eastAsia="Times New Roman" w:hAnsi="Footlight MT Light" w:cs="Times New Roman"/>
          <w:b/>
          <w:bCs/>
          <w:color w:val="39546E" w:themeColor="accent4" w:themeShade="80"/>
          <w:kern w:val="0"/>
          <w:sz w:val="36"/>
          <w:szCs w:val="36"/>
          <w:lang w:val="en-IN" w:eastAsia="en-IN"/>
          <w14:ligatures w14:val="none"/>
        </w:rPr>
        <w:t xml:space="preserve">                               </w:t>
      </w:r>
      <w:r w:rsidR="002338B7" w:rsidRPr="002628C5">
        <w:rPr>
          <w:rFonts w:ascii="Footlight MT Light" w:eastAsia="Times New Roman" w:hAnsi="Footlight MT Light" w:cs="Times New Roman"/>
          <w:b/>
          <w:bCs/>
          <w:color w:val="39546E" w:themeColor="accent4" w:themeShade="80"/>
          <w:kern w:val="0"/>
          <w:sz w:val="36"/>
          <w:szCs w:val="36"/>
          <w:lang w:val="en-IN" w:eastAsia="en-IN"/>
          <w14:ligatures w14:val="none"/>
        </w:rPr>
        <w:t>Table of Contents</w:t>
      </w:r>
    </w:p>
    <w:p w14:paraId="440847D8" w14:textId="77777777" w:rsidR="002338B7" w:rsidRPr="002628C5" w:rsidRDefault="002338B7" w:rsidP="002628C5">
      <w:pPr>
        <w:numPr>
          <w:ilvl w:val="0"/>
          <w:numId w:val="1"/>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Introduction </w:t>
      </w:r>
    </w:p>
    <w:p w14:paraId="0CB90B1B" w14:textId="77777777" w:rsidR="002338B7" w:rsidRPr="002628C5" w:rsidRDefault="002338B7" w:rsidP="002628C5">
      <w:pPr>
        <w:numPr>
          <w:ilvl w:val="0"/>
          <w:numId w:val="1"/>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Objectives </w:t>
      </w:r>
    </w:p>
    <w:p w14:paraId="31EBB1EC" w14:textId="77777777" w:rsidR="002338B7" w:rsidRPr="002628C5" w:rsidRDefault="002338B7" w:rsidP="002628C5">
      <w:pPr>
        <w:numPr>
          <w:ilvl w:val="0"/>
          <w:numId w:val="1"/>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Dataset Description </w:t>
      </w:r>
    </w:p>
    <w:p w14:paraId="3A157D88" w14:textId="77777777" w:rsidR="002338B7" w:rsidRPr="002628C5" w:rsidRDefault="002338B7" w:rsidP="002628C5">
      <w:pPr>
        <w:numPr>
          <w:ilvl w:val="0"/>
          <w:numId w:val="1"/>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Data Pre-processing in Excel </w:t>
      </w:r>
    </w:p>
    <w:p w14:paraId="657D993B" w14:textId="77777777" w:rsidR="002338B7" w:rsidRPr="002628C5" w:rsidRDefault="002338B7" w:rsidP="002628C5">
      <w:pPr>
        <w:numPr>
          <w:ilvl w:val="0"/>
          <w:numId w:val="1"/>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Power BI Dashboard </w:t>
      </w:r>
    </w:p>
    <w:p w14:paraId="1E6C4992" w14:textId="77777777" w:rsidR="002338B7" w:rsidRPr="002628C5" w:rsidRDefault="002338B7" w:rsidP="002628C5">
      <w:pPr>
        <w:numPr>
          <w:ilvl w:val="0"/>
          <w:numId w:val="1"/>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Key Insights </w:t>
      </w:r>
    </w:p>
    <w:p w14:paraId="3B4F3769" w14:textId="77777777" w:rsidR="002338B7" w:rsidRPr="002628C5" w:rsidRDefault="002338B7" w:rsidP="002628C5">
      <w:pPr>
        <w:numPr>
          <w:ilvl w:val="0"/>
          <w:numId w:val="1"/>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Conclusion </w:t>
      </w:r>
    </w:p>
    <w:p w14:paraId="690D9B06" w14:textId="61C82DB6" w:rsidR="002338B7" w:rsidRPr="002628C5" w:rsidRDefault="002338B7" w:rsidP="002628C5">
      <w:pPr>
        <w:numPr>
          <w:ilvl w:val="0"/>
          <w:numId w:val="1"/>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Reference</w:t>
      </w:r>
    </w:p>
    <w:p w14:paraId="33E541ED" w14:textId="02BE7DE8" w:rsidR="002338B7" w:rsidRPr="002628C5" w:rsidRDefault="00466E83" w:rsidP="002628C5">
      <w:pPr>
        <w:pStyle w:val="ListParagraph"/>
        <w:spacing w:after="100" w:afterAutospacing="1"/>
        <w:ind w:left="927"/>
        <w:jc w:val="both"/>
        <w:outlineLvl w:val="0"/>
        <w:rPr>
          <w:rFonts w:ascii="Footlight MT Light" w:eastAsia="Times New Roman" w:hAnsi="Footlight MT Light" w:cs="Times New Roman"/>
          <w:b/>
          <w:bCs/>
          <w:color w:val="39546E" w:themeColor="accent4" w:themeShade="80"/>
          <w:kern w:val="36"/>
          <w:sz w:val="40"/>
          <w:szCs w:val="40"/>
          <w:lang w:val="en-IN" w:eastAsia="en-IN"/>
          <w14:ligatures w14:val="none"/>
        </w:rPr>
      </w:pPr>
      <w:r w:rsidRPr="002628C5">
        <w:rPr>
          <w:rFonts w:ascii="Footlight MT Light" w:eastAsia="Times New Roman" w:hAnsi="Footlight MT Light" w:cs="Times New Roman"/>
          <w:b/>
          <w:bCs/>
          <w:color w:val="39546E" w:themeColor="accent4" w:themeShade="80"/>
          <w:kern w:val="36"/>
          <w:lang w:val="en-IN" w:eastAsia="en-IN"/>
          <w14:ligatures w14:val="none"/>
        </w:rPr>
        <w:t xml:space="preserve">              </w:t>
      </w:r>
      <w:r w:rsidRPr="002628C5">
        <w:rPr>
          <w:rFonts w:ascii="Footlight MT Light" w:eastAsia="Times New Roman" w:hAnsi="Footlight MT Light" w:cs="Times New Roman"/>
          <w:b/>
          <w:bCs/>
          <w:color w:val="39546E" w:themeColor="accent4" w:themeShade="80"/>
          <w:kern w:val="36"/>
          <w:sz w:val="40"/>
          <w:szCs w:val="40"/>
          <w:lang w:val="en-IN" w:eastAsia="en-IN"/>
          <w14:ligatures w14:val="none"/>
        </w:rPr>
        <w:t xml:space="preserve">     </w:t>
      </w:r>
      <w:r w:rsidR="002628C5">
        <w:rPr>
          <w:rFonts w:ascii="Footlight MT Light" w:eastAsia="Times New Roman" w:hAnsi="Footlight MT Light" w:cs="Times New Roman"/>
          <w:b/>
          <w:bCs/>
          <w:color w:val="39546E" w:themeColor="accent4" w:themeShade="80"/>
          <w:kern w:val="36"/>
          <w:sz w:val="40"/>
          <w:szCs w:val="40"/>
          <w:lang w:val="en-IN" w:eastAsia="en-IN"/>
          <w14:ligatures w14:val="none"/>
        </w:rPr>
        <w:t xml:space="preserve">         </w:t>
      </w:r>
      <w:r w:rsidR="002338B7" w:rsidRPr="002628C5">
        <w:rPr>
          <w:rFonts w:ascii="Footlight MT Light" w:eastAsia="Times New Roman" w:hAnsi="Footlight MT Light" w:cs="Times New Roman"/>
          <w:b/>
          <w:bCs/>
          <w:color w:val="39546E" w:themeColor="accent4" w:themeShade="80"/>
          <w:kern w:val="36"/>
          <w:sz w:val="40"/>
          <w:szCs w:val="40"/>
          <w:lang w:val="en-IN" w:eastAsia="en-IN"/>
          <w14:ligatures w14:val="none"/>
        </w:rPr>
        <w:t>Introduction</w:t>
      </w:r>
    </w:p>
    <w:p w14:paraId="298D6F5A" w14:textId="2C4A3611" w:rsidR="002338B7" w:rsidRPr="002628C5" w:rsidRDefault="002338B7"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Data analysis is essential for organisations to make informed business decisions. However, raw datasets often contain missing values, duplicate records, inconsistent formats, and invalid data, making analysis difficult. This project focuses on cleaning an employee dataset using Microsoft Excel and creating an interactive dashboard in Power BI</w:t>
      </w:r>
      <w:r w:rsidR="00BC69EB" w:rsidRPr="002628C5">
        <w:rPr>
          <w:rFonts w:ascii="Footlight MT Light" w:eastAsia="Times New Roman" w:hAnsi="Footlight MT Light" w:cs="Times New Roman"/>
          <w:color w:val="39546E" w:themeColor="accent4" w:themeShade="80"/>
          <w:kern w:val="0"/>
          <w:lang w:eastAsia="en-IN"/>
          <w14:ligatures w14:val="none"/>
        </w:rPr>
        <w:t>The cleaned dataset enables meaningful analysis and better business insights."</w:t>
      </w:r>
    </w:p>
    <w:p w14:paraId="26438304" w14:textId="141A5FFC" w:rsidR="00FB568A" w:rsidRPr="002628C5" w:rsidRDefault="00466E83" w:rsidP="002628C5">
      <w:pPr>
        <w:pStyle w:val="ListParagraph"/>
        <w:spacing w:after="100" w:afterAutospacing="1"/>
        <w:ind w:left="927"/>
        <w:jc w:val="both"/>
        <w:outlineLvl w:val="0"/>
        <w:rPr>
          <w:rFonts w:ascii="Footlight MT Light" w:eastAsia="Times New Roman" w:hAnsi="Footlight MT Light" w:cs="Times New Roman"/>
          <w:b/>
          <w:bCs/>
          <w:color w:val="39546E" w:themeColor="accent4" w:themeShade="80"/>
          <w:kern w:val="36"/>
          <w:lang w:val="en-IN" w:eastAsia="en-IN"/>
          <w14:ligatures w14:val="none"/>
        </w:rPr>
      </w:pPr>
      <w:r w:rsidRPr="002628C5">
        <w:rPr>
          <w:rFonts w:ascii="Footlight MT Light" w:eastAsia="Times New Roman" w:hAnsi="Footlight MT Light" w:cs="Times New Roman"/>
          <w:b/>
          <w:bCs/>
          <w:color w:val="39546E" w:themeColor="accent4" w:themeShade="80"/>
          <w:kern w:val="36"/>
          <w:lang w:val="en-IN" w:eastAsia="en-IN"/>
          <w14:ligatures w14:val="none"/>
        </w:rPr>
        <w:t xml:space="preserve">                 </w:t>
      </w:r>
      <w:r w:rsidR="00FB568A" w:rsidRPr="002628C5">
        <w:rPr>
          <w:rFonts w:ascii="Footlight MT Light" w:eastAsia="Times New Roman" w:hAnsi="Footlight MT Light" w:cs="Times New Roman"/>
          <w:b/>
          <w:bCs/>
          <w:color w:val="39546E" w:themeColor="accent4" w:themeShade="80"/>
          <w:kern w:val="36"/>
          <w:lang w:val="en-IN" w:eastAsia="en-IN"/>
          <w14:ligatures w14:val="none"/>
        </w:rPr>
        <w:t>Project Objectives</w:t>
      </w:r>
    </w:p>
    <w:p w14:paraId="0705E8BA" w14:textId="77777777" w:rsidR="00FB568A" w:rsidRPr="002628C5" w:rsidRDefault="00FB568A"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The objectives of this project are:</w:t>
      </w:r>
    </w:p>
    <w:p w14:paraId="08BDEADC" w14:textId="77777777" w:rsidR="00FB568A" w:rsidRPr="002628C5" w:rsidRDefault="00FB568A" w:rsidP="002628C5">
      <w:pPr>
        <w:numPr>
          <w:ilvl w:val="0"/>
          <w:numId w:val="4"/>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Clean a raw employee dataset. </w:t>
      </w:r>
    </w:p>
    <w:p w14:paraId="78E7B1BE" w14:textId="77777777" w:rsidR="00FB568A" w:rsidRPr="002628C5" w:rsidRDefault="00FB568A" w:rsidP="002628C5">
      <w:pPr>
        <w:numPr>
          <w:ilvl w:val="0"/>
          <w:numId w:val="4"/>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Remove duplicate records. </w:t>
      </w:r>
    </w:p>
    <w:p w14:paraId="6B9AAC39" w14:textId="77777777" w:rsidR="00FB568A" w:rsidRPr="002628C5" w:rsidRDefault="00FB568A" w:rsidP="002628C5">
      <w:pPr>
        <w:numPr>
          <w:ilvl w:val="0"/>
          <w:numId w:val="4"/>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Handle missing values. </w:t>
      </w:r>
    </w:p>
    <w:p w14:paraId="27CDFD9F" w14:textId="77777777" w:rsidR="00FB568A" w:rsidRPr="002628C5" w:rsidRDefault="00FB568A" w:rsidP="002628C5">
      <w:pPr>
        <w:numPr>
          <w:ilvl w:val="0"/>
          <w:numId w:val="4"/>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Standardise data formats. </w:t>
      </w:r>
    </w:p>
    <w:p w14:paraId="24877A6E" w14:textId="77777777" w:rsidR="00FB568A" w:rsidRPr="002628C5" w:rsidRDefault="00FB568A" w:rsidP="002628C5">
      <w:pPr>
        <w:numPr>
          <w:ilvl w:val="0"/>
          <w:numId w:val="4"/>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Prepare the dataset for analysis. </w:t>
      </w:r>
    </w:p>
    <w:p w14:paraId="7C70943E" w14:textId="0D8F659C" w:rsidR="00FB568A" w:rsidRPr="002628C5" w:rsidRDefault="00FB568A" w:rsidP="002628C5">
      <w:pPr>
        <w:numPr>
          <w:ilvl w:val="0"/>
          <w:numId w:val="4"/>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kern w:val="0"/>
          <w:lang w:val="en-IN" w:eastAsia="en-IN"/>
        </w:rPr>
        <mc:AlternateContent>
          <mc:Choice Requires="wps">
            <w:drawing>
              <wp:anchor distT="0" distB="0" distL="114300" distR="114300" simplePos="0" relativeHeight="251662336" behindDoc="0" locked="0" layoutInCell="1" allowOverlap="1" wp14:anchorId="5139D675" wp14:editId="15037900">
                <wp:simplePos x="0" y="0"/>
                <wp:positionH relativeFrom="column">
                  <wp:posOffset>-931985</wp:posOffset>
                </wp:positionH>
                <wp:positionV relativeFrom="page">
                  <wp:posOffset>0</wp:posOffset>
                </wp:positionV>
                <wp:extent cx="476250" cy="10039350"/>
                <wp:effectExtent l="0" t="0" r="19050" b="19050"/>
                <wp:wrapNone/>
                <wp:docPr id="1246870934"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1DD49" id="Rectangle 1" o:spid="_x0000_s1026" style="position:absolute;margin-left:-73.4pt;margin-top:0;width:37.5pt;height:79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" fillcolor="#9da1bf [1305]" strokecolor="#28360f [484]" strokeweight="1pt">
                <w10:wrap anchory="page"/>
              </v:rect>
            </w:pict>
          </mc:Fallback>
        </mc:AlternateContent>
      </w:r>
      <w:r w:rsidRPr="002628C5">
        <w:rPr>
          <w:rFonts w:ascii="Footlight MT Light" w:eastAsia="Times New Roman" w:hAnsi="Footlight MT Light" w:cs="Times New Roman"/>
          <w:color w:val="39546E" w:themeColor="accent4" w:themeShade="80"/>
          <w:kern w:val="0"/>
          <w:lang w:val="en-IN" w:eastAsia="en-IN"/>
          <w14:ligatures w14:val="none"/>
        </w:rPr>
        <w:t xml:space="preserve">Build an interactive dashboard in Power BI. </w:t>
      </w:r>
    </w:p>
    <w:p w14:paraId="05F3F6E7" w14:textId="77777777" w:rsidR="00FB568A" w:rsidRPr="002628C5" w:rsidRDefault="00FB568A" w:rsidP="002628C5">
      <w:pPr>
        <w:numPr>
          <w:ilvl w:val="0"/>
          <w:numId w:val="4"/>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Generate useful business insights from employee data</w:t>
      </w:r>
    </w:p>
    <w:p w14:paraId="6939C574" w14:textId="2FE76D33" w:rsidR="00875DC9" w:rsidRPr="002628C5" w:rsidRDefault="00466E83" w:rsidP="002628C5">
      <w:pPr>
        <w:pStyle w:val="ListParagraph"/>
        <w:spacing w:after="100" w:afterAutospacing="1"/>
        <w:ind w:left="927"/>
        <w:jc w:val="both"/>
        <w:outlineLvl w:val="0"/>
        <w:rPr>
          <w:rFonts w:ascii="Footlight MT Light" w:eastAsia="Times New Roman" w:hAnsi="Footlight MT Light" w:cs="Times New Roman"/>
          <w:b/>
          <w:bCs/>
          <w:color w:val="39546E" w:themeColor="accent4" w:themeShade="80"/>
          <w:kern w:val="36"/>
          <w:lang w:val="en-IN" w:eastAsia="en-IN"/>
          <w14:ligatures w14:val="none"/>
        </w:rPr>
      </w:pPr>
      <w:r w:rsidRPr="002628C5">
        <w:rPr>
          <w:rFonts w:ascii="Footlight MT Light" w:eastAsia="Times New Roman" w:hAnsi="Footlight MT Light" w:cs="Times New Roman"/>
          <w:b/>
          <w:bCs/>
          <w:color w:val="39546E" w:themeColor="accent4" w:themeShade="80"/>
          <w:kern w:val="36"/>
          <w:lang w:val="en-IN" w:eastAsia="en-IN"/>
          <w14:ligatures w14:val="none"/>
        </w:rPr>
        <w:t xml:space="preserve">                    </w:t>
      </w:r>
      <w:r w:rsidR="00875DC9" w:rsidRPr="002628C5">
        <w:rPr>
          <w:rFonts w:ascii="Footlight MT Light" w:eastAsia="Times New Roman" w:hAnsi="Footlight MT Light" w:cs="Times New Roman"/>
          <w:b/>
          <w:bCs/>
          <w:color w:val="39546E" w:themeColor="accent4" w:themeShade="80"/>
          <w:kern w:val="36"/>
          <w:lang w:val="en-IN" w:eastAsia="en-IN"/>
          <w14:ligatures w14:val="none"/>
        </w:rPr>
        <w:t>Dataset Description</w:t>
      </w:r>
    </w:p>
    <w:p w14:paraId="6858DB83" w14:textId="0DB9359A" w:rsidR="00875DC9" w:rsidRPr="002628C5" w:rsidRDefault="00875DC9"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36"/>
          <w:lang w:val="en-IN" w:eastAsia="en-IN"/>
          <w14:ligatures w14:val="none"/>
        </w:rPr>
        <w:t xml:space="preserve">        </w:t>
      </w:r>
      <w:r w:rsidRPr="002628C5">
        <w:rPr>
          <w:rFonts w:ascii="Footlight MT Light" w:eastAsia="Times New Roman" w:hAnsi="Footlight MT Light" w:cs="Times New Roman"/>
          <w:b/>
          <w:bCs/>
          <w:color w:val="39546E" w:themeColor="accent4" w:themeShade="80"/>
          <w:kern w:val="0"/>
          <w:lang w:val="en-IN" w:eastAsia="en-IN"/>
          <w14:ligatures w14:val="none"/>
        </w:rPr>
        <w:t>Dataset Name: Messy</w:t>
      </w:r>
      <w:r w:rsidRPr="002628C5">
        <w:rPr>
          <w:rFonts w:ascii="Footlight MT Light" w:eastAsia="Times New Roman" w:hAnsi="Footlight MT Light" w:cs="Times New Roman"/>
          <w:color w:val="39546E" w:themeColor="accent4" w:themeShade="80"/>
          <w:kern w:val="0"/>
          <w:lang w:val="en-IN" w:eastAsia="en-IN"/>
          <w14:ligatures w14:val="none"/>
        </w:rPr>
        <w:t xml:space="preserve"> Employee Dataset</w:t>
      </w:r>
    </w:p>
    <w:p w14:paraId="5514FEB0" w14:textId="13EBF9E3" w:rsidR="00875DC9" w:rsidRPr="002628C5" w:rsidRDefault="00875DC9" w:rsidP="002628C5">
      <w:pPr>
        <w:spacing w:after="100" w:afterAutospacing="1"/>
        <w:ind w:left="0"/>
        <w:jc w:val="both"/>
        <w:rPr>
          <w:rFonts w:ascii="Footlight MT Light" w:hAnsi="Footlight MT Light"/>
          <w:color w:val="39546E" w:themeColor="accent4" w:themeShade="80"/>
        </w:rPr>
      </w:pPr>
      <w:r w:rsidRPr="002628C5">
        <w:rPr>
          <w:rFonts w:ascii="Footlight MT Light" w:eastAsia="Times New Roman" w:hAnsi="Footlight MT Light" w:cs="Times New Roman"/>
          <w:color w:val="39546E" w:themeColor="accent4" w:themeShade="80"/>
          <w:kern w:val="0"/>
          <w:lang w:val="en-IN" w:eastAsia="en-IN"/>
          <w14:ligatures w14:val="none"/>
        </w:rPr>
        <w:t xml:space="preserve">           </w:t>
      </w:r>
      <w:r w:rsidRPr="002628C5">
        <w:rPr>
          <w:rFonts w:ascii="Footlight MT Light" w:hAnsi="Footlight MT Light"/>
          <w:color w:val="39546E" w:themeColor="accent4" w:themeShade="80"/>
        </w:rPr>
        <w:t xml:space="preserve">Source: </w:t>
      </w:r>
      <w:hyperlink r:id="rId11" w:history="1">
        <w:r w:rsidR="008E4B7F" w:rsidRPr="002628C5">
          <w:rPr>
            <w:rStyle w:val="Hyperlink"/>
            <w:rFonts w:ascii="Footlight MT Light" w:hAnsi="Footlight MT Light"/>
            <w:color w:val="39546E" w:themeColor="accent4" w:themeShade="80"/>
          </w:rPr>
          <w:t>https://www.kaggle.com/datasets/desolution01/messy-employee-dataset</w:t>
        </w:r>
      </w:hyperlink>
    </w:p>
    <w:p w14:paraId="064EB05B" w14:textId="77777777" w:rsidR="00FE6BE3" w:rsidRDefault="00466E83" w:rsidP="002628C5">
      <w:pPr>
        <w:pStyle w:val="ListParagraph"/>
        <w:spacing w:after="100" w:afterAutospacing="1"/>
        <w:ind w:left="927"/>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 xml:space="preserve">                     </w:t>
      </w:r>
    </w:p>
    <w:p w14:paraId="6CBDED16" w14:textId="13D053F3" w:rsidR="00875DC9" w:rsidRPr="002628C5" w:rsidRDefault="00875DC9" w:rsidP="002628C5">
      <w:pPr>
        <w:pStyle w:val="ListParagraph"/>
        <w:spacing w:after="100" w:afterAutospacing="1"/>
        <w:ind w:left="927"/>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Dataset Features</w:t>
      </w:r>
    </w:p>
    <w:p w14:paraId="4D3D58D5" w14:textId="0FE9420C" w:rsidR="00875DC9" w:rsidRPr="002628C5" w:rsidRDefault="00875DC9"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lastRenderedPageBreak/>
        <w:t xml:space="preserve">           The dataset contains employee information such as:</w:t>
      </w:r>
    </w:p>
    <w:p w14:paraId="4585B653" w14:textId="2FF1EBA4" w:rsidR="00875DC9" w:rsidRPr="002628C5" w:rsidRDefault="00875DC9" w:rsidP="002628C5">
      <w:pPr>
        <w:numPr>
          <w:ilvl w:val="0"/>
          <w:numId w:val="6"/>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Employee ID </w:t>
      </w:r>
    </w:p>
    <w:p w14:paraId="35B06AEA" w14:textId="18C2B4C0" w:rsidR="00875DC9" w:rsidRPr="002628C5" w:rsidRDefault="00875DC9" w:rsidP="002628C5">
      <w:pPr>
        <w:numPr>
          <w:ilvl w:val="0"/>
          <w:numId w:val="6"/>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Employee Name </w:t>
      </w:r>
    </w:p>
    <w:p w14:paraId="4C0267E7" w14:textId="13151031" w:rsidR="00875DC9" w:rsidRPr="002628C5" w:rsidRDefault="00875DC9" w:rsidP="002628C5">
      <w:pPr>
        <w:numPr>
          <w:ilvl w:val="0"/>
          <w:numId w:val="6"/>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Age </w:t>
      </w:r>
    </w:p>
    <w:p w14:paraId="1358DB0B" w14:textId="4326ED9F" w:rsidR="00875DC9" w:rsidRPr="002628C5" w:rsidRDefault="00875DC9" w:rsidP="002628C5">
      <w:pPr>
        <w:numPr>
          <w:ilvl w:val="0"/>
          <w:numId w:val="6"/>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Gender </w:t>
      </w:r>
    </w:p>
    <w:p w14:paraId="52D7EB78" w14:textId="6D54ACA4" w:rsidR="00875DC9" w:rsidRPr="002628C5" w:rsidRDefault="00875DC9" w:rsidP="002628C5">
      <w:pPr>
        <w:numPr>
          <w:ilvl w:val="0"/>
          <w:numId w:val="6"/>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Department </w:t>
      </w:r>
    </w:p>
    <w:p w14:paraId="40713675" w14:textId="6E7E9E05" w:rsidR="00875DC9" w:rsidRPr="002628C5" w:rsidRDefault="00875DC9" w:rsidP="002628C5">
      <w:pPr>
        <w:numPr>
          <w:ilvl w:val="0"/>
          <w:numId w:val="6"/>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Region </w:t>
      </w:r>
    </w:p>
    <w:p w14:paraId="5242F481" w14:textId="1A189CE5" w:rsidR="00875DC9" w:rsidRPr="002628C5" w:rsidRDefault="00875DC9" w:rsidP="002628C5">
      <w:pPr>
        <w:numPr>
          <w:ilvl w:val="0"/>
          <w:numId w:val="6"/>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Salary </w:t>
      </w:r>
    </w:p>
    <w:p w14:paraId="6DAAD612" w14:textId="1AA2DF34" w:rsidR="00875DC9" w:rsidRPr="002628C5" w:rsidRDefault="00875DC9" w:rsidP="002628C5">
      <w:pPr>
        <w:numPr>
          <w:ilvl w:val="0"/>
          <w:numId w:val="6"/>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Joining Date </w:t>
      </w:r>
    </w:p>
    <w:p w14:paraId="4DE36F3E" w14:textId="46BA197E" w:rsidR="00875DC9" w:rsidRPr="002628C5" w:rsidRDefault="00875DC9" w:rsidP="002628C5">
      <w:pPr>
        <w:numPr>
          <w:ilvl w:val="0"/>
          <w:numId w:val="6"/>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Status </w:t>
      </w:r>
    </w:p>
    <w:p w14:paraId="292F7D5C" w14:textId="71EA1776" w:rsidR="00875DC9" w:rsidRPr="002628C5" w:rsidRDefault="00875DC9"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The dataset intentionally contains:</w:t>
      </w:r>
    </w:p>
    <w:p w14:paraId="1DE8F21D" w14:textId="5E1AD715" w:rsidR="00875DC9" w:rsidRPr="002628C5" w:rsidRDefault="00875DC9" w:rsidP="002628C5">
      <w:pPr>
        <w:numPr>
          <w:ilvl w:val="0"/>
          <w:numId w:val="7"/>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Missing values </w:t>
      </w:r>
    </w:p>
    <w:p w14:paraId="0C9D0526" w14:textId="6C70E0F2" w:rsidR="00875DC9" w:rsidRPr="002628C5" w:rsidRDefault="00875DC9" w:rsidP="002628C5">
      <w:pPr>
        <w:numPr>
          <w:ilvl w:val="0"/>
          <w:numId w:val="7"/>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Duplicate records </w:t>
      </w:r>
    </w:p>
    <w:p w14:paraId="7EDB48A2" w14:textId="41728C84" w:rsidR="00875DC9" w:rsidRPr="002628C5" w:rsidRDefault="00875DC9" w:rsidP="002628C5">
      <w:pPr>
        <w:numPr>
          <w:ilvl w:val="0"/>
          <w:numId w:val="7"/>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Incorrect formats </w:t>
      </w:r>
    </w:p>
    <w:p w14:paraId="3D7E7A25" w14:textId="3778E56C" w:rsidR="00875DC9" w:rsidRPr="002628C5" w:rsidRDefault="00875DC9" w:rsidP="002628C5">
      <w:pPr>
        <w:numPr>
          <w:ilvl w:val="0"/>
          <w:numId w:val="7"/>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Blank cells </w:t>
      </w:r>
    </w:p>
    <w:p w14:paraId="76BFF76F" w14:textId="74B0C5D2" w:rsidR="00875DC9" w:rsidRPr="002628C5" w:rsidRDefault="00875DC9" w:rsidP="002628C5">
      <w:pPr>
        <w:numPr>
          <w:ilvl w:val="0"/>
          <w:numId w:val="7"/>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Invalid entries</w:t>
      </w:r>
    </w:p>
    <w:p w14:paraId="504DF767" w14:textId="2BDDA05B" w:rsidR="00875DC9" w:rsidRPr="002628C5" w:rsidRDefault="00875DC9" w:rsidP="002628C5">
      <w:p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These issues make it suitable for practising data cleaning.</w:t>
      </w:r>
    </w:p>
    <w:p w14:paraId="0866BAA0" w14:textId="6534CD48" w:rsidR="00875DC9" w:rsidRPr="002628C5" w:rsidRDefault="00466E83" w:rsidP="002628C5">
      <w:pPr>
        <w:pStyle w:val="ListParagraph"/>
        <w:spacing w:after="100" w:afterAutospacing="1"/>
        <w:ind w:left="927"/>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36"/>
          <w:lang w:val="en-IN" w:eastAsia="en-IN"/>
          <w14:ligatures w14:val="none"/>
        </w:rPr>
        <w:t xml:space="preserve">                    </w:t>
      </w:r>
      <w:r w:rsidR="00875DC9" w:rsidRPr="002628C5">
        <w:rPr>
          <w:rFonts w:ascii="Footlight MT Light" w:eastAsia="Times New Roman" w:hAnsi="Footlight MT Light" w:cs="Times New Roman"/>
          <w:b/>
          <w:bCs/>
          <w:color w:val="39546E" w:themeColor="accent4" w:themeShade="80"/>
          <w:kern w:val="36"/>
          <w:lang w:val="en-IN" w:eastAsia="en-IN"/>
          <w14:ligatures w14:val="none"/>
        </w:rPr>
        <w:t>Tools Used</w:t>
      </w:r>
    </w:p>
    <w:tbl>
      <w:tblPr>
        <w:tblW w:w="5431" w:type="dxa"/>
        <w:tblCellSpacing w:w="15" w:type="dxa"/>
        <w:tblCellMar>
          <w:top w:w="15" w:type="dxa"/>
          <w:left w:w="15" w:type="dxa"/>
          <w:bottom w:w="15" w:type="dxa"/>
          <w:right w:w="15" w:type="dxa"/>
        </w:tblCellMar>
        <w:tblLook w:val="04A0" w:firstRow="1" w:lastRow="0" w:firstColumn="1" w:lastColumn="0" w:noHBand="0" w:noVBand="1"/>
      </w:tblPr>
      <w:tblGrid>
        <w:gridCol w:w="1816"/>
        <w:gridCol w:w="3615"/>
      </w:tblGrid>
      <w:tr w:rsidR="002628C5" w:rsidRPr="002628C5" w14:paraId="031B2028" w14:textId="77777777" w:rsidTr="003113E9">
        <w:trPr>
          <w:trHeight w:val="246"/>
          <w:tblHeader/>
          <w:tblCellSpacing w:w="15" w:type="dxa"/>
        </w:trPr>
        <w:tc>
          <w:tcPr>
            <w:tcW w:w="0" w:type="auto"/>
            <w:vAlign w:val="center"/>
            <w:hideMark/>
          </w:tcPr>
          <w:p w14:paraId="7E6656D1" w14:textId="77777777" w:rsidR="00875DC9" w:rsidRPr="002628C5" w:rsidRDefault="00875DC9" w:rsidP="002628C5">
            <w:pPr>
              <w:ind w:left="0"/>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Tool</w:t>
            </w:r>
          </w:p>
        </w:tc>
        <w:tc>
          <w:tcPr>
            <w:tcW w:w="0" w:type="auto"/>
            <w:vAlign w:val="center"/>
            <w:hideMark/>
          </w:tcPr>
          <w:p w14:paraId="371D88F0" w14:textId="77777777" w:rsidR="00875DC9" w:rsidRPr="002628C5" w:rsidRDefault="00875DC9" w:rsidP="002628C5">
            <w:pPr>
              <w:ind w:left="0"/>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Purpose</w:t>
            </w:r>
          </w:p>
        </w:tc>
      </w:tr>
      <w:tr w:rsidR="002628C5" w:rsidRPr="002628C5" w14:paraId="380FE46C" w14:textId="77777777" w:rsidTr="003113E9">
        <w:trPr>
          <w:trHeight w:val="259"/>
          <w:tblCellSpacing w:w="15" w:type="dxa"/>
        </w:trPr>
        <w:tc>
          <w:tcPr>
            <w:tcW w:w="0" w:type="auto"/>
            <w:vAlign w:val="center"/>
            <w:hideMark/>
          </w:tcPr>
          <w:p w14:paraId="42AD3E27" w14:textId="77777777" w:rsidR="00875DC9" w:rsidRPr="002628C5" w:rsidRDefault="00875DC9" w:rsidP="002628C5">
            <w:pPr>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Microsoft Excel</w:t>
            </w:r>
          </w:p>
        </w:tc>
        <w:tc>
          <w:tcPr>
            <w:tcW w:w="0" w:type="auto"/>
            <w:vAlign w:val="center"/>
            <w:hideMark/>
          </w:tcPr>
          <w:p w14:paraId="0B362AAD" w14:textId="36A93A12" w:rsidR="00875DC9" w:rsidRPr="002628C5" w:rsidRDefault="00875DC9" w:rsidP="002628C5">
            <w:pPr>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-Data Cleaning and Transformation</w:t>
            </w:r>
          </w:p>
        </w:tc>
      </w:tr>
      <w:tr w:rsidR="002628C5" w:rsidRPr="002628C5" w14:paraId="220F44E7" w14:textId="77777777" w:rsidTr="003113E9">
        <w:trPr>
          <w:trHeight w:val="246"/>
          <w:tblCellSpacing w:w="15" w:type="dxa"/>
        </w:trPr>
        <w:tc>
          <w:tcPr>
            <w:tcW w:w="0" w:type="auto"/>
            <w:vAlign w:val="center"/>
            <w:hideMark/>
          </w:tcPr>
          <w:p w14:paraId="54BAD834" w14:textId="77777777" w:rsidR="00875DC9" w:rsidRPr="002628C5" w:rsidRDefault="00875DC9" w:rsidP="002628C5">
            <w:pPr>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Power BI Desktop</w:t>
            </w:r>
          </w:p>
        </w:tc>
        <w:tc>
          <w:tcPr>
            <w:tcW w:w="0" w:type="auto"/>
            <w:vAlign w:val="center"/>
            <w:hideMark/>
          </w:tcPr>
          <w:p w14:paraId="26A7D597" w14:textId="77777777" w:rsidR="00875DC9" w:rsidRPr="002628C5" w:rsidRDefault="00875DC9" w:rsidP="002628C5">
            <w:pPr>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-Dashboard Creation</w:t>
            </w:r>
          </w:p>
          <w:p w14:paraId="1F051BFC" w14:textId="1525A13A" w:rsidR="00875DC9" w:rsidRPr="002628C5" w:rsidRDefault="00875DC9" w:rsidP="002628C5">
            <w:pPr>
              <w:ind w:left="0"/>
              <w:jc w:val="both"/>
              <w:rPr>
                <w:rFonts w:ascii="Footlight MT Light" w:eastAsia="Times New Roman" w:hAnsi="Footlight MT Light" w:cs="Times New Roman"/>
                <w:color w:val="39546E" w:themeColor="accent4" w:themeShade="80"/>
                <w:kern w:val="0"/>
                <w:lang w:val="en-IN" w:eastAsia="en-IN"/>
                <w14:ligatures w14:val="none"/>
              </w:rPr>
            </w:pPr>
          </w:p>
        </w:tc>
      </w:tr>
      <w:tr w:rsidR="002628C5" w:rsidRPr="002628C5" w14:paraId="3CA796AD" w14:textId="77777777" w:rsidTr="003113E9">
        <w:trPr>
          <w:trHeight w:val="259"/>
          <w:tblCellSpacing w:w="15" w:type="dxa"/>
        </w:trPr>
        <w:tc>
          <w:tcPr>
            <w:tcW w:w="0" w:type="auto"/>
            <w:vAlign w:val="center"/>
            <w:hideMark/>
          </w:tcPr>
          <w:p w14:paraId="3ED307CB" w14:textId="77777777" w:rsidR="00875DC9" w:rsidRPr="002628C5" w:rsidRDefault="00875DC9" w:rsidP="002628C5">
            <w:pPr>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Kaggle</w:t>
            </w:r>
          </w:p>
        </w:tc>
        <w:tc>
          <w:tcPr>
            <w:tcW w:w="0" w:type="auto"/>
            <w:vAlign w:val="center"/>
            <w:hideMark/>
          </w:tcPr>
          <w:p w14:paraId="40DEC13A" w14:textId="69A86AFA" w:rsidR="00875DC9" w:rsidRPr="002628C5" w:rsidRDefault="003113E9" w:rsidP="002628C5">
            <w:pPr>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w:t>
            </w:r>
            <w:r w:rsidR="00875DC9" w:rsidRPr="002628C5">
              <w:rPr>
                <w:rFonts w:ascii="Footlight MT Light" w:eastAsia="Times New Roman" w:hAnsi="Footlight MT Light" w:cs="Times New Roman"/>
                <w:color w:val="39546E" w:themeColor="accent4" w:themeShade="80"/>
                <w:kern w:val="0"/>
                <w:lang w:val="en-IN" w:eastAsia="en-IN"/>
                <w14:ligatures w14:val="none"/>
              </w:rPr>
              <w:t>Dataset Source</w:t>
            </w:r>
          </w:p>
        </w:tc>
      </w:tr>
    </w:tbl>
    <w:p w14:paraId="1F609953" w14:textId="38D90F09" w:rsidR="00BF57D5" w:rsidRPr="002628C5" w:rsidRDefault="00BF57D5" w:rsidP="002628C5">
      <w:pPr>
        <w:spacing w:after="100" w:afterAutospacing="1"/>
        <w:ind w:left="0"/>
        <w:jc w:val="both"/>
        <w:outlineLvl w:val="0"/>
        <w:rPr>
          <w:rFonts w:ascii="Footlight MT Light" w:hAnsi="Footlight MT Light"/>
          <w:color w:val="39546E" w:themeColor="accent4" w:themeShade="80"/>
        </w:rPr>
      </w:pPr>
      <w:r w:rsidRPr="002628C5">
        <w:rPr>
          <w:rFonts w:ascii="Footlight MT Light" w:hAnsi="Footlight MT Light"/>
          <w:noProof/>
          <w:color w:val="39546E" w:themeColor="accent4" w:themeShade="80"/>
          <w:kern w:val="0"/>
          <w:lang w:val="en-IN" w:eastAsia="en-IN"/>
        </w:rPr>
        <mc:AlternateContent>
          <mc:Choice Requires="wps">
            <w:drawing>
              <wp:anchor distT="0" distB="0" distL="114300" distR="114300" simplePos="0" relativeHeight="251664384" behindDoc="0" locked="0" layoutInCell="1" allowOverlap="1" wp14:anchorId="28D61A36" wp14:editId="2374CC1A">
                <wp:simplePos x="0" y="0"/>
                <wp:positionH relativeFrom="page">
                  <wp:posOffset>0</wp:posOffset>
                </wp:positionH>
                <wp:positionV relativeFrom="page">
                  <wp:posOffset>0</wp:posOffset>
                </wp:positionV>
                <wp:extent cx="476250" cy="10039350"/>
                <wp:effectExtent l="0" t="0" r="19050" b="19050"/>
                <wp:wrapNone/>
                <wp:docPr id="1724630976"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AE1EB" id="Rectangle 1" o:spid="_x0000_s1026" style="position:absolute;margin-left:0;margin-top:0;width:37.5pt;height:790.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r w:rsidRPr="002628C5">
        <w:rPr>
          <w:rFonts w:ascii="Footlight MT Light" w:hAnsi="Footlight MT Light"/>
          <w:color w:val="39546E" w:themeColor="accent4" w:themeShade="80"/>
        </w:rPr>
        <w:t xml:space="preserve">                       Data Pre-processing in Excel</w:t>
      </w:r>
    </w:p>
    <w:p w14:paraId="1AAD584F" w14:textId="53F29808" w:rsidR="00BF57D5" w:rsidRPr="002628C5" w:rsidRDefault="00BF57D5"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The following preprocessing steps were performed.</w:t>
      </w:r>
    </w:p>
    <w:p w14:paraId="07219A61" w14:textId="6A1D0052" w:rsidR="00BF57D5" w:rsidRPr="002628C5" w:rsidRDefault="00BF57D5" w:rsidP="002628C5">
      <w:pPr>
        <w:spacing w:after="100" w:afterAutospacing="1"/>
        <w:ind w:left="0"/>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Step 1: Remove Duplicate Records</w:t>
      </w:r>
    </w:p>
    <w:p w14:paraId="2F2C4040" w14:textId="524A2EEB" w:rsidR="00BF57D5" w:rsidRPr="002628C5" w:rsidRDefault="00BF57D5"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Used</w:t>
      </w:r>
    </w:p>
    <w:p w14:paraId="4FA995E4" w14:textId="79911A60" w:rsidR="00BF57D5" w:rsidRPr="002628C5" w:rsidRDefault="00BF57D5"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 xml:space="preserve">Data </w:t>
      </w:r>
      <w:r w:rsidRPr="002628C5">
        <w:rPr>
          <w:rFonts w:ascii="Times New Roman" w:eastAsia="Times New Roman" w:hAnsi="Times New Roman" w:cs="Times New Roman"/>
          <w:b/>
          <w:bCs/>
          <w:color w:val="39546E" w:themeColor="accent4" w:themeShade="80"/>
          <w:kern w:val="0"/>
          <w:lang w:val="en-IN" w:eastAsia="en-IN"/>
          <w14:ligatures w14:val="none"/>
        </w:rPr>
        <w:t>→</w:t>
      </w:r>
      <w:r w:rsidRPr="002628C5">
        <w:rPr>
          <w:rFonts w:ascii="Footlight MT Light" w:eastAsia="Times New Roman" w:hAnsi="Footlight MT Light" w:cs="Times New Roman"/>
          <w:b/>
          <w:bCs/>
          <w:color w:val="39546E" w:themeColor="accent4" w:themeShade="80"/>
          <w:kern w:val="0"/>
          <w:lang w:val="en-IN" w:eastAsia="en-IN"/>
          <w14:ligatures w14:val="none"/>
        </w:rPr>
        <w:t xml:space="preserve"> Remove Duplicates</w:t>
      </w:r>
    </w:p>
    <w:p w14:paraId="37E81FF9" w14:textId="07AC4684" w:rsidR="00BF57D5" w:rsidRPr="002628C5" w:rsidRDefault="00E8698B"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hAnsi="Footlight MT Light"/>
          <w:noProof/>
          <w:color w:val="39546E" w:themeColor="accent4" w:themeShade="80"/>
        </w:rPr>
        <w:drawing>
          <wp:anchor distT="0" distB="0" distL="114300" distR="114300" simplePos="0" relativeHeight="251666432" behindDoc="0" locked="0" layoutInCell="1" allowOverlap="1" wp14:anchorId="1E763C03" wp14:editId="3ED1E575">
            <wp:simplePos x="0" y="0"/>
            <wp:positionH relativeFrom="margin">
              <wp:align>left</wp:align>
            </wp:positionH>
            <wp:positionV relativeFrom="bottomMargin">
              <wp:posOffset>-787840</wp:posOffset>
            </wp:positionV>
            <wp:extent cx="1913255" cy="762000"/>
            <wp:effectExtent l="152400" t="152400" r="353695" b="361950"/>
            <wp:wrapSquare wrapText="bothSides"/>
            <wp:docPr id="1438200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00641" name="Picture 1438200641"/>
                    <pic:cNvPicPr/>
                  </pic:nvPicPr>
                  <pic:blipFill rotWithShape="1">
                    <a:blip r:embed="rId12">
                      <a:extLst>
                        <a:ext uri="{28A0092B-C50C-407E-A947-70E740481C1C}">
                          <a14:useLocalDpi xmlns:a14="http://schemas.microsoft.com/office/drawing/2010/main" val="0"/>
                        </a:ext>
                      </a:extLst>
                    </a:blip>
                    <a:srcRect t="13375" r="5636"/>
                    <a:stretch>
                      <a:fillRect/>
                    </a:stretch>
                  </pic:blipFill>
                  <pic:spPr bwMode="auto">
                    <a:xfrm>
                      <a:off x="0" y="0"/>
                      <a:ext cx="1913255" cy="7620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57D5" w:rsidRPr="002628C5">
        <w:rPr>
          <w:rFonts w:ascii="Footlight MT Light" w:eastAsia="Times New Roman" w:hAnsi="Footlight MT Light" w:cs="Times New Roman"/>
          <w:color w:val="39546E" w:themeColor="accent4" w:themeShade="80"/>
          <w:kern w:val="0"/>
          <w:lang w:val="en-IN" w:eastAsia="en-IN"/>
          <w14:ligatures w14:val="none"/>
        </w:rPr>
        <w:t>Duplicate employee records were removed.</w:t>
      </w:r>
    </w:p>
    <w:p w14:paraId="287700D4" w14:textId="7481C590" w:rsidR="00BF57D5" w:rsidRPr="002628C5" w:rsidRDefault="00E8698B" w:rsidP="002628C5">
      <w:pPr>
        <w:spacing w:after="100" w:afterAutospacing="1"/>
        <w:ind w:left="0"/>
        <w:jc w:val="both"/>
        <w:outlineLvl w:val="0"/>
        <w:rPr>
          <w:rFonts w:ascii="Footlight MT Light" w:hAnsi="Footlight MT Light"/>
          <w:color w:val="39546E" w:themeColor="accent4" w:themeShade="80"/>
        </w:rPr>
      </w:pPr>
      <w:r w:rsidRPr="002628C5">
        <w:rPr>
          <w:rFonts w:ascii="Footlight MT Light" w:hAnsi="Footlight MT Light"/>
          <w:noProof/>
          <w:color w:val="39546E" w:themeColor="accent4" w:themeShade="80"/>
          <w:kern w:val="0"/>
          <w:lang w:val="en-IN" w:eastAsia="en-IN"/>
        </w:rPr>
        <w:lastRenderedPageBreak/>
        <mc:AlternateContent>
          <mc:Choice Requires="wps">
            <w:drawing>
              <wp:anchor distT="0" distB="0" distL="114300" distR="114300" simplePos="0" relativeHeight="251720704" behindDoc="0" locked="0" layoutInCell="1" allowOverlap="1" wp14:anchorId="01705398" wp14:editId="1F082CE1">
                <wp:simplePos x="0" y="0"/>
                <wp:positionH relativeFrom="page">
                  <wp:align>left</wp:align>
                </wp:positionH>
                <wp:positionV relativeFrom="page">
                  <wp:align>top</wp:align>
                </wp:positionV>
                <wp:extent cx="476250" cy="10039350"/>
                <wp:effectExtent l="0" t="0" r="19050" b="19050"/>
                <wp:wrapNone/>
                <wp:docPr id="1148064393"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E85A5" id="Rectangle 1" o:spid="_x0000_s1026" style="position:absolute;margin-left:0;margin-top:0;width:37.5pt;height:790.5pt;z-index:25172070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r w:rsidR="00543F1F" w:rsidRPr="002628C5">
        <w:rPr>
          <w:rFonts w:ascii="Footlight MT Light" w:hAnsi="Footlight MT Light"/>
          <w:noProof/>
          <w:color w:val="39546E" w:themeColor="accent4" w:themeShade="80"/>
        </w:rPr>
        <w:drawing>
          <wp:anchor distT="0" distB="0" distL="114300" distR="114300" simplePos="0" relativeHeight="251665408" behindDoc="1" locked="0" layoutInCell="1" allowOverlap="1" wp14:anchorId="2FB6812B" wp14:editId="7591109C">
            <wp:simplePos x="0" y="0"/>
            <wp:positionH relativeFrom="column">
              <wp:posOffset>153865</wp:posOffset>
            </wp:positionH>
            <wp:positionV relativeFrom="page">
              <wp:posOffset>3327888</wp:posOffset>
            </wp:positionV>
            <wp:extent cx="5943600" cy="2152650"/>
            <wp:effectExtent l="171450" t="171450" r="152400" b="171450"/>
            <wp:wrapTopAndBottom/>
            <wp:docPr id="891752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52114" name="Picture 891752114"/>
                    <pic:cNvPicPr/>
                  </pic:nvPicPr>
                  <pic:blipFill>
                    <a:blip r:embed="rId13">
                      <a:extLst>
                        <a:ext uri="{28A0092B-C50C-407E-A947-70E740481C1C}">
                          <a14:useLocalDpi xmlns:a14="http://schemas.microsoft.com/office/drawing/2010/main" val="0"/>
                        </a:ext>
                      </a:extLst>
                    </a:blip>
                    <a:stretch>
                      <a:fillRect/>
                    </a:stretch>
                  </pic:blipFill>
                  <pic:spPr>
                    <a:xfrm>
                      <a:off x="0" y="0"/>
                      <a:ext cx="5943600" cy="215265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5346A050" w14:textId="32F843CC" w:rsidR="00875DC9" w:rsidRPr="002628C5" w:rsidRDefault="00875DC9" w:rsidP="002628C5">
      <w:pPr>
        <w:spacing w:after="100" w:afterAutospacing="1"/>
        <w:ind w:left="0"/>
        <w:jc w:val="both"/>
        <w:outlineLvl w:val="0"/>
        <w:rPr>
          <w:rFonts w:ascii="Footlight MT Light" w:eastAsia="Times New Roman" w:hAnsi="Footlight MT Light" w:cs="Times New Roman"/>
          <w:b/>
          <w:bCs/>
          <w:color w:val="39546E" w:themeColor="accent4" w:themeShade="80"/>
          <w:kern w:val="36"/>
          <w:lang w:val="en-IN" w:eastAsia="en-IN"/>
          <w14:ligatures w14:val="none"/>
        </w:rPr>
      </w:pPr>
    </w:p>
    <w:p w14:paraId="2F672DF6" w14:textId="54C171A2" w:rsidR="00FB568A" w:rsidRPr="002628C5" w:rsidRDefault="00FB568A" w:rsidP="002628C5">
      <w:pPr>
        <w:spacing w:after="100" w:afterAutospacing="1"/>
        <w:ind w:left="720"/>
        <w:jc w:val="both"/>
        <w:rPr>
          <w:rFonts w:ascii="Footlight MT Light" w:eastAsia="Times New Roman" w:hAnsi="Footlight MT Light" w:cs="Times New Roman"/>
          <w:color w:val="39546E" w:themeColor="accent4" w:themeShade="80"/>
          <w:kern w:val="0"/>
          <w:lang w:val="en-IN" w:eastAsia="en-IN"/>
          <w14:ligatures w14:val="none"/>
        </w:rPr>
      </w:pPr>
    </w:p>
    <w:p w14:paraId="1E9085C4" w14:textId="352A5A05" w:rsidR="004D187C" w:rsidRPr="002628C5" w:rsidRDefault="004D187C" w:rsidP="002628C5">
      <w:pPr>
        <w:spacing w:after="100" w:afterAutospacing="1"/>
        <w:ind w:left="720"/>
        <w:jc w:val="both"/>
        <w:rPr>
          <w:rFonts w:ascii="Footlight MT Light" w:eastAsia="Times New Roman" w:hAnsi="Footlight MT Light" w:cs="Times New Roman"/>
          <w:color w:val="39546E" w:themeColor="accent4" w:themeShade="80"/>
          <w:kern w:val="0"/>
          <w:lang w:val="en-IN" w:eastAsia="en-IN"/>
          <w14:ligatures w14:val="none"/>
        </w:rPr>
      </w:pPr>
    </w:p>
    <w:p w14:paraId="69F7A686" w14:textId="4D26C83F" w:rsidR="004D187C" w:rsidRPr="002628C5" w:rsidRDefault="004D187C" w:rsidP="002628C5">
      <w:pPr>
        <w:spacing w:after="100" w:afterAutospacing="1"/>
        <w:ind w:left="720"/>
        <w:jc w:val="both"/>
        <w:rPr>
          <w:rFonts w:ascii="Footlight MT Light" w:eastAsia="Times New Roman" w:hAnsi="Footlight MT Light" w:cs="Times New Roman"/>
          <w:color w:val="39546E" w:themeColor="accent4" w:themeShade="80"/>
          <w:kern w:val="0"/>
          <w:lang w:val="en-IN" w:eastAsia="en-IN"/>
          <w14:ligatures w14:val="none"/>
        </w:rPr>
      </w:pPr>
    </w:p>
    <w:p w14:paraId="2154F8B8" w14:textId="11D3FD84" w:rsidR="004D187C" w:rsidRPr="002628C5" w:rsidRDefault="004D187C" w:rsidP="002628C5">
      <w:pPr>
        <w:spacing w:after="100" w:afterAutospacing="1"/>
        <w:ind w:left="0"/>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Step 2: Handle Missing Values</w:t>
      </w:r>
    </w:p>
    <w:p w14:paraId="3B4B187C" w14:textId="7DFA160B" w:rsidR="00A10692" w:rsidRPr="002628C5" w:rsidRDefault="00A10692" w:rsidP="002628C5">
      <w:pPr>
        <w:spacing w:after="100" w:afterAutospacing="1"/>
        <w:ind w:left="0"/>
        <w:jc w:val="both"/>
        <w:outlineLvl w:val="3"/>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Identifying Missing Values</w:t>
      </w:r>
    </w:p>
    <w:p w14:paraId="4AF71B46" w14:textId="2A93D424" w:rsidR="00A10692" w:rsidRPr="002628C5" w:rsidRDefault="00A10692"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The dataset was examined to identify missing values. In Microsoft Excel, the </w:t>
      </w:r>
      <w:r w:rsidRPr="002628C5">
        <w:rPr>
          <w:rFonts w:ascii="Footlight MT Light" w:eastAsia="Times New Roman" w:hAnsi="Footlight MT Light" w:cs="Times New Roman"/>
          <w:b/>
          <w:bCs/>
          <w:color w:val="39546E" w:themeColor="accent4" w:themeShade="80"/>
          <w:kern w:val="0"/>
          <w:lang w:val="en-IN" w:eastAsia="en-IN"/>
          <w14:ligatures w14:val="none"/>
        </w:rPr>
        <w:t xml:space="preserve">Go to Special </w:t>
      </w:r>
      <w:r w:rsidRPr="002628C5">
        <w:rPr>
          <w:rFonts w:ascii="Times New Roman" w:eastAsia="Times New Roman" w:hAnsi="Times New Roman" w:cs="Times New Roman"/>
          <w:b/>
          <w:bCs/>
          <w:color w:val="39546E" w:themeColor="accent4" w:themeShade="80"/>
          <w:kern w:val="0"/>
          <w:lang w:val="en-IN" w:eastAsia="en-IN"/>
          <w14:ligatures w14:val="none"/>
        </w:rPr>
        <w:t>→</w:t>
      </w:r>
      <w:r w:rsidRPr="002628C5">
        <w:rPr>
          <w:rFonts w:ascii="Footlight MT Light" w:eastAsia="Times New Roman" w:hAnsi="Footlight MT Light" w:cs="Times New Roman"/>
          <w:b/>
          <w:bCs/>
          <w:color w:val="39546E" w:themeColor="accent4" w:themeShade="80"/>
          <w:kern w:val="0"/>
          <w:lang w:val="en-IN" w:eastAsia="en-IN"/>
          <w14:ligatures w14:val="none"/>
        </w:rPr>
        <w:t xml:space="preserve"> Blanks</w:t>
      </w:r>
      <w:r w:rsidRPr="002628C5">
        <w:rPr>
          <w:rFonts w:ascii="Footlight MT Light" w:eastAsia="Times New Roman" w:hAnsi="Footlight MT Light" w:cs="Times New Roman"/>
          <w:color w:val="39546E" w:themeColor="accent4" w:themeShade="80"/>
          <w:kern w:val="0"/>
          <w:lang w:val="en-IN" w:eastAsia="en-IN"/>
          <w14:ligatures w14:val="none"/>
        </w:rPr>
        <w:t xml:space="preserve"> feature was used to locate blank cells, and </w:t>
      </w:r>
      <w:r w:rsidRPr="002628C5">
        <w:rPr>
          <w:rFonts w:ascii="Footlight MT Light" w:eastAsia="Times New Roman" w:hAnsi="Footlight MT Light" w:cs="Times New Roman"/>
          <w:b/>
          <w:bCs/>
          <w:color w:val="39546E" w:themeColor="accent4" w:themeShade="80"/>
          <w:kern w:val="0"/>
          <w:lang w:val="en-IN" w:eastAsia="en-IN"/>
          <w14:ligatures w14:val="none"/>
        </w:rPr>
        <w:t>Conditional Formatting</w:t>
      </w:r>
      <w:r w:rsidRPr="002628C5">
        <w:rPr>
          <w:rFonts w:ascii="Footlight MT Light" w:eastAsia="Times New Roman" w:hAnsi="Footlight MT Light" w:cs="Times New Roman"/>
          <w:color w:val="39546E" w:themeColor="accent4" w:themeShade="80"/>
          <w:kern w:val="0"/>
          <w:lang w:val="en-IN" w:eastAsia="en-IN"/>
          <w14:ligatures w14:val="none"/>
        </w:rPr>
        <w:t xml:space="preserve"> was applied to highlight missing values for easier identification.</w:t>
      </w:r>
    </w:p>
    <w:p w14:paraId="162C2C98" w14:textId="2B94E9BE" w:rsidR="00A10692" w:rsidRPr="002628C5" w:rsidRDefault="00A10692" w:rsidP="002628C5">
      <w:pPr>
        <w:spacing w:after="100" w:afterAutospacing="1"/>
        <w:ind w:left="0"/>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hAnsi="Footlight MT Light"/>
          <w:noProof/>
          <w:color w:val="39546E" w:themeColor="accent4" w:themeShade="80"/>
          <w:kern w:val="0"/>
          <w:lang w:val="en-IN" w:eastAsia="en-IN"/>
        </w:rPr>
        <w:drawing>
          <wp:anchor distT="0" distB="0" distL="114300" distR="114300" simplePos="0" relativeHeight="251670528" behindDoc="1" locked="0" layoutInCell="1" allowOverlap="1" wp14:anchorId="061D2BDB" wp14:editId="17E86682">
            <wp:simplePos x="0" y="0"/>
            <wp:positionH relativeFrom="column">
              <wp:posOffset>116645</wp:posOffset>
            </wp:positionH>
            <wp:positionV relativeFrom="paragraph">
              <wp:posOffset>294347</wp:posOffset>
            </wp:positionV>
            <wp:extent cx="2440940" cy="1727200"/>
            <wp:effectExtent l="152400" t="152400" r="168910" b="158750"/>
            <wp:wrapNone/>
            <wp:docPr id="1735860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60404" name="Picture 1735860404"/>
                    <pic:cNvPicPr/>
                  </pic:nvPicPr>
                  <pic:blipFill>
                    <a:blip r:embed="rId14">
                      <a:extLst>
                        <a:ext uri="{28A0092B-C50C-407E-A947-70E740481C1C}">
                          <a14:useLocalDpi xmlns:a14="http://schemas.microsoft.com/office/drawing/2010/main" val="0"/>
                        </a:ext>
                      </a:extLst>
                    </a:blip>
                    <a:stretch>
                      <a:fillRect/>
                    </a:stretch>
                  </pic:blipFill>
                  <pic:spPr>
                    <a:xfrm>
                      <a:off x="0" y="0"/>
                      <a:ext cx="2440940" cy="172720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2628C5">
        <w:rPr>
          <w:rFonts w:ascii="Footlight MT Light" w:hAnsi="Footlight MT Light"/>
          <w:noProof/>
          <w:color w:val="39546E" w:themeColor="accent4" w:themeShade="80"/>
          <w:kern w:val="0"/>
          <w:lang w:val="en-IN" w:eastAsia="en-IN"/>
        </w:rPr>
        <w:drawing>
          <wp:anchor distT="0" distB="0" distL="114300" distR="114300" simplePos="0" relativeHeight="251669504" behindDoc="0" locked="0" layoutInCell="1" allowOverlap="1" wp14:anchorId="1E783D4F" wp14:editId="50444522">
            <wp:simplePos x="0" y="0"/>
            <wp:positionH relativeFrom="page">
              <wp:posOffset>4860290</wp:posOffset>
            </wp:positionH>
            <wp:positionV relativeFrom="paragraph">
              <wp:posOffset>304800</wp:posOffset>
            </wp:positionV>
            <wp:extent cx="2230755" cy="1584960"/>
            <wp:effectExtent l="152400" t="152400" r="169545" b="167640"/>
            <wp:wrapTopAndBottom/>
            <wp:docPr id="1622541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41837" name="Picture 1622541837"/>
                    <pic:cNvPicPr/>
                  </pic:nvPicPr>
                  <pic:blipFill>
                    <a:blip r:embed="rId15">
                      <a:extLst>
                        <a:ext uri="{28A0092B-C50C-407E-A947-70E740481C1C}">
                          <a14:useLocalDpi xmlns:a14="http://schemas.microsoft.com/office/drawing/2010/main" val="0"/>
                        </a:ext>
                      </a:extLst>
                    </a:blip>
                    <a:stretch>
                      <a:fillRect/>
                    </a:stretch>
                  </pic:blipFill>
                  <pic:spPr>
                    <a:xfrm>
                      <a:off x="0" y="0"/>
                      <a:ext cx="2230755" cy="158496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2628C5">
        <w:rPr>
          <w:rFonts w:ascii="Footlight MT Light" w:hAnsi="Footlight MT Light"/>
          <w:noProof/>
          <w:color w:val="39546E" w:themeColor="accent4" w:themeShade="80"/>
          <w:kern w:val="0"/>
          <w:lang w:val="en-IN" w:eastAsia="en-IN"/>
        </w:rPr>
        <mc:AlternateContent>
          <mc:Choice Requires="wps">
            <w:drawing>
              <wp:anchor distT="0" distB="0" distL="114300" distR="114300" simplePos="0" relativeHeight="251668480" behindDoc="0" locked="0" layoutInCell="1" allowOverlap="1" wp14:anchorId="352D36AA" wp14:editId="4AD29274">
                <wp:simplePos x="0" y="0"/>
                <wp:positionH relativeFrom="page">
                  <wp:align>left</wp:align>
                </wp:positionH>
                <wp:positionV relativeFrom="page">
                  <wp:align>bottom</wp:align>
                </wp:positionV>
                <wp:extent cx="476250" cy="10039350"/>
                <wp:effectExtent l="0" t="0" r="19050" b="19050"/>
                <wp:wrapNone/>
                <wp:docPr id="1301541628"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DB742" id="Rectangle 1" o:spid="_x0000_s1026" style="position:absolute;margin-left:0;margin-top:0;width:37.5pt;height:790.5pt;z-index:251668480;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p>
    <w:p w14:paraId="13DB81A4" w14:textId="2DDAEC01" w:rsidR="00A10692" w:rsidRPr="002628C5" w:rsidRDefault="004B22E0" w:rsidP="002628C5">
      <w:pPr>
        <w:spacing w:after="100" w:afterAutospacing="1"/>
        <w:ind w:left="0"/>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kern w:val="0"/>
          <w:lang w:val="en-IN" w:eastAsia="en-IN"/>
          <w14:ligatures w14:val="none"/>
        </w:rPr>
        <mc:AlternateContent>
          <mc:Choice Requires="wps">
            <w:drawing>
              <wp:anchor distT="0" distB="0" distL="114300" distR="114300" simplePos="0" relativeHeight="251722752" behindDoc="0" locked="0" layoutInCell="1" allowOverlap="1" wp14:anchorId="2A47BD77" wp14:editId="39DE9592">
                <wp:simplePos x="0" y="0"/>
                <wp:positionH relativeFrom="page">
                  <wp:posOffset>-880</wp:posOffset>
                </wp:positionH>
                <wp:positionV relativeFrom="page">
                  <wp:align>top</wp:align>
                </wp:positionV>
                <wp:extent cx="476250" cy="10039350"/>
                <wp:effectExtent l="0" t="0" r="19050" b="19050"/>
                <wp:wrapNone/>
                <wp:docPr id="1616408656"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18655" id="Rectangle 1" o:spid="_x0000_s1026" style="position:absolute;margin-left:-.05pt;margin-top:0;width:37.5pt;height:790.5pt;z-index:251722752;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" fillcolor="#9da2c0" strokecolor="#64685e" strokeweight="1pt">
                <w10:wrap anchorx="page" anchory="page"/>
              </v:rect>
            </w:pict>
          </mc:Fallback>
        </mc:AlternateContent>
      </w:r>
    </w:p>
    <w:p w14:paraId="6BF27ADD" w14:textId="7A290860" w:rsidR="004D187C" w:rsidRPr="002628C5" w:rsidRDefault="004D187C"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lastRenderedPageBreak/>
        <w:t xml:space="preserve">Missing Age values were replaced using the Median.  </w:t>
      </w:r>
      <w:r w:rsidR="005E58D6" w:rsidRPr="002628C5">
        <w:rPr>
          <w:rFonts w:ascii="Footlight MT Light" w:hAnsi="Footlight MT Light"/>
          <w:color w:val="39546E" w:themeColor="accent4" w:themeShade="80"/>
        </w:rPr>
        <w:t>The median was used because it is less affected by extreme salary values (outliers) and provides a reliable estimate for replacing missing numerical values.</w:t>
      </w:r>
    </w:p>
    <w:p w14:paraId="538D2A9A" w14:textId="224D2647" w:rsidR="002D5DD9" w:rsidRPr="002628C5" w:rsidRDefault="002D5DD9"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kern w:val="0"/>
          <w:lang w:val="en-IN" w:eastAsia="en-IN"/>
        </w:rPr>
        <w:drawing>
          <wp:inline distT="0" distB="0" distL="0" distR="0" wp14:anchorId="545822D4" wp14:editId="6AF178F2">
            <wp:extent cx="2248214" cy="552527"/>
            <wp:effectExtent l="152400" t="152400" r="152400" b="171450"/>
            <wp:docPr id="952583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83870" name="Picture 952583870"/>
                    <pic:cNvPicPr/>
                  </pic:nvPicPr>
                  <pic:blipFill>
                    <a:blip r:embed="rId16">
                      <a:extLst>
                        <a:ext uri="{28A0092B-C50C-407E-A947-70E740481C1C}">
                          <a14:useLocalDpi xmlns:a14="http://schemas.microsoft.com/office/drawing/2010/main" val="0"/>
                        </a:ext>
                      </a:extLst>
                    </a:blip>
                    <a:stretch>
                      <a:fillRect/>
                    </a:stretch>
                  </pic:blipFill>
                  <pic:spPr>
                    <a:xfrm>
                      <a:off x="0" y="0"/>
                      <a:ext cx="2248214" cy="552527"/>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19A3883" w14:textId="7CD3D536" w:rsidR="002D5DD9" w:rsidRPr="002628C5" w:rsidRDefault="002D5DD9" w:rsidP="002628C5">
      <w:pPr>
        <w:spacing w:after="100" w:afterAutospacing="1"/>
        <w:ind w:left="0"/>
        <w:jc w:val="both"/>
        <w:rPr>
          <w:rFonts w:ascii="Footlight MT Light" w:hAnsi="Footlight MT Light"/>
          <w:color w:val="39546E" w:themeColor="accent4" w:themeShade="80"/>
        </w:rPr>
      </w:pPr>
      <w:r w:rsidRPr="002628C5">
        <w:rPr>
          <w:rStyle w:val="Strong"/>
          <w:rFonts w:ascii="Footlight MT Light" w:hAnsi="Footlight MT Light"/>
          <w:color w:val="39546E" w:themeColor="accent4" w:themeShade="80"/>
        </w:rPr>
        <w:t>Missing values in the Age column were replaced with the median value of 30.</w:t>
      </w:r>
    </w:p>
    <w:p w14:paraId="7765C3D2" w14:textId="2BAE6053" w:rsidR="00C37530" w:rsidRPr="002628C5" w:rsidRDefault="00C37530"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kern w:val="0"/>
          <w:lang w:val="en-IN" w:eastAsia="en-IN"/>
        </w:rPr>
        <w:drawing>
          <wp:inline distT="0" distB="0" distL="0" distR="0" wp14:anchorId="475C763E" wp14:editId="4EF24E56">
            <wp:extent cx="4829175" cy="2074985"/>
            <wp:effectExtent l="304800" t="304800" r="314325" b="325755"/>
            <wp:docPr id="488340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40080" name="Picture 488340080"/>
                    <pic:cNvPicPr/>
                  </pic:nvPicPr>
                  <pic:blipFill>
                    <a:blip r:embed="rId17">
                      <a:extLst>
                        <a:ext uri="{28A0092B-C50C-407E-A947-70E740481C1C}">
                          <a14:useLocalDpi xmlns:a14="http://schemas.microsoft.com/office/drawing/2010/main" val="0"/>
                        </a:ext>
                      </a:extLst>
                    </a:blip>
                    <a:stretch>
                      <a:fillRect/>
                    </a:stretch>
                  </pic:blipFill>
                  <pic:spPr>
                    <a:xfrm>
                      <a:off x="0" y="0"/>
                      <a:ext cx="4829175" cy="207498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29454E41" w14:textId="7DDA1F35" w:rsidR="005E58D6" w:rsidRPr="002628C5" w:rsidRDefault="00AC0759" w:rsidP="002628C5">
      <w:pPr>
        <w:spacing w:after="100" w:afterAutospacing="1"/>
        <w:ind w:left="720"/>
        <w:jc w:val="both"/>
        <w:rPr>
          <w:rFonts w:ascii="Footlight MT Light" w:hAnsi="Footlight MT Light"/>
          <w:b/>
          <w:bCs/>
          <w:color w:val="39546E" w:themeColor="accent4" w:themeShade="80"/>
        </w:rPr>
      </w:pPr>
      <w:r w:rsidRPr="002628C5">
        <w:rPr>
          <w:rFonts w:ascii="Footlight MT Light" w:hAnsi="Footlight MT Light"/>
          <w:b/>
          <w:bCs/>
          <w:color w:val="39546E" w:themeColor="accent4" w:themeShade="80"/>
        </w:rPr>
        <w:t xml:space="preserve">                                 </w:t>
      </w:r>
    </w:p>
    <w:p w14:paraId="3DBB786A" w14:textId="7C0274C5" w:rsidR="00454C2D" w:rsidRPr="002628C5" w:rsidRDefault="00AC0759" w:rsidP="002628C5">
      <w:pPr>
        <w:spacing w:after="100" w:afterAutospacing="1"/>
        <w:ind w:left="720"/>
        <w:jc w:val="both"/>
        <w:rPr>
          <w:rFonts w:ascii="Footlight MT Light" w:hAnsi="Footlight MT Light"/>
          <w:b/>
          <w:bCs/>
          <w:color w:val="39546E" w:themeColor="accent4" w:themeShade="80"/>
        </w:rPr>
      </w:pPr>
      <w:r w:rsidRPr="002628C5">
        <w:rPr>
          <w:rFonts w:ascii="Footlight MT Light" w:hAnsi="Footlight MT Light"/>
          <w:b/>
          <w:bCs/>
          <w:color w:val="39546E" w:themeColor="accent4" w:themeShade="80"/>
        </w:rPr>
        <w:t xml:space="preserve">  </w:t>
      </w:r>
      <w:r w:rsidR="00454C2D" w:rsidRPr="002628C5">
        <w:rPr>
          <w:rFonts w:ascii="Footlight MT Light" w:hAnsi="Footlight MT Light"/>
          <w:b/>
          <w:bCs/>
          <w:color w:val="39546E" w:themeColor="accent4" w:themeShade="80"/>
        </w:rPr>
        <w:t>Step 3: Standardization of Formats</w:t>
      </w:r>
    </w:p>
    <w:p w14:paraId="72D3459E" w14:textId="6AF500E8" w:rsidR="001C772C" w:rsidRPr="002628C5" w:rsidRDefault="001C772C" w:rsidP="002628C5">
      <w:pPr>
        <w:spacing w:after="100" w:afterAutospacing="1"/>
        <w:ind w:left="720"/>
        <w:jc w:val="both"/>
        <w:rPr>
          <w:rFonts w:ascii="Footlight MT Light" w:hAnsi="Footlight MT Light"/>
          <w:b/>
          <w:bCs/>
          <w:color w:val="39546E" w:themeColor="accent4" w:themeShade="80"/>
        </w:rPr>
      </w:pPr>
      <w:r w:rsidRPr="002628C5">
        <w:rPr>
          <w:rFonts w:ascii="Footlight MT Light" w:hAnsi="Footlight MT Light"/>
          <w:color w:val="39546E" w:themeColor="accent4" w:themeShade="80"/>
        </w:rPr>
        <w:t xml:space="preserve">Date Format Standardization </w:t>
      </w:r>
      <w:r w:rsidRPr="002628C5">
        <w:rPr>
          <w:rFonts w:ascii="Segoe UI Emoji" w:hAnsi="Segoe UI Emoji" w:cs="Segoe UI Emoji"/>
          <w:color w:val="39546E" w:themeColor="accent4" w:themeShade="80"/>
        </w:rPr>
        <w:t>✅</w:t>
      </w:r>
    </w:p>
    <w:p w14:paraId="0EB294AD" w14:textId="03B41602" w:rsidR="00454C2D" w:rsidRPr="002628C5" w:rsidRDefault="00454C2D" w:rsidP="002628C5">
      <w:pPr>
        <w:spacing w:after="100" w:afterAutospacing="1"/>
        <w:ind w:left="720"/>
        <w:jc w:val="both"/>
        <w:rPr>
          <w:rFonts w:ascii="Footlight MT Light" w:hAnsi="Footlight MT Light"/>
          <w:b/>
          <w:bCs/>
          <w:color w:val="39546E" w:themeColor="accent4" w:themeShade="80"/>
        </w:rPr>
      </w:pPr>
      <w:r w:rsidRPr="002628C5">
        <w:rPr>
          <w:rFonts w:ascii="Footlight MT Light" w:hAnsi="Footlight MT Light"/>
          <w:color w:val="39546E" w:themeColor="accent4" w:themeShade="80"/>
        </w:rPr>
        <w:t xml:space="preserve">The </w:t>
      </w:r>
      <w:r w:rsidRPr="002628C5">
        <w:rPr>
          <w:rStyle w:val="Strong"/>
          <w:rFonts w:ascii="Footlight MT Light" w:hAnsi="Footlight MT Light"/>
          <w:color w:val="39546E" w:themeColor="accent4" w:themeShade="80"/>
        </w:rPr>
        <w:t>Join Date</w:t>
      </w:r>
      <w:r w:rsidRPr="002628C5">
        <w:rPr>
          <w:rFonts w:ascii="Footlight MT Light" w:hAnsi="Footlight MT Light"/>
          <w:color w:val="39546E" w:themeColor="accent4" w:themeShade="80"/>
        </w:rPr>
        <w:t xml:space="preserve"> column contained dates in </w:t>
      </w:r>
      <w:r w:rsidRPr="002628C5">
        <w:rPr>
          <w:rStyle w:val="Strong"/>
          <w:rFonts w:ascii="Footlight MT Light" w:hAnsi="Footlight MT Light"/>
          <w:color w:val="39546E" w:themeColor="accent4" w:themeShade="80"/>
        </w:rPr>
        <w:t>two different formats (DD-MM-YYYY and MM/DD/YYYY)</w:t>
      </w:r>
      <w:r w:rsidRPr="002628C5">
        <w:rPr>
          <w:rFonts w:ascii="Footlight MT Light" w:hAnsi="Footlight MT Light"/>
          <w:color w:val="39546E" w:themeColor="accent4" w:themeShade="80"/>
        </w:rPr>
        <w:t xml:space="preserve">. To maintain consistency throughout the dataset, the date values were standardized into a single </w:t>
      </w:r>
      <w:r w:rsidRPr="002628C5">
        <w:rPr>
          <w:rStyle w:val="Strong"/>
          <w:rFonts w:ascii="Footlight MT Light" w:hAnsi="Footlight MT Light"/>
          <w:color w:val="39546E" w:themeColor="accent4" w:themeShade="80"/>
        </w:rPr>
        <w:t>DD-MM-YYYY</w:t>
      </w:r>
      <w:r w:rsidRPr="002628C5">
        <w:rPr>
          <w:rFonts w:ascii="Footlight MT Light" w:hAnsi="Footlight MT Light"/>
          <w:color w:val="39546E" w:themeColor="accent4" w:themeShade="80"/>
        </w:rPr>
        <w:t xml:space="preserve"> format using Microsoft Excel</w:t>
      </w:r>
    </w:p>
    <w:p w14:paraId="6DD1964E" w14:textId="25E96BB6" w:rsidR="00454C2D" w:rsidRPr="002628C5" w:rsidRDefault="00454C2D" w:rsidP="002628C5">
      <w:pPr>
        <w:pStyle w:val="ListParagraph"/>
        <w:numPr>
          <w:ilvl w:val="0"/>
          <w:numId w:val="10"/>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hAnsi="Footlight MT Light"/>
          <w:color w:val="39546E" w:themeColor="accent4" w:themeShade="80"/>
        </w:rPr>
        <w:t>Date Format Standardization</w:t>
      </w:r>
    </w:p>
    <w:p w14:paraId="32D10B9A" w14:textId="4F57F9A0" w:rsidR="00454C2D" w:rsidRPr="002628C5" w:rsidRDefault="00454C2D" w:rsidP="002628C5">
      <w:pPr>
        <w:pStyle w:val="ListParagraph"/>
        <w:numPr>
          <w:ilvl w:val="0"/>
          <w:numId w:val="10"/>
        </w:numPr>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Applied a </w:t>
      </w:r>
      <w:r w:rsidRPr="002628C5">
        <w:rPr>
          <w:rFonts w:ascii="Footlight MT Light" w:eastAsia="Times New Roman" w:hAnsi="Footlight MT Light" w:cs="Times New Roman"/>
          <w:b/>
          <w:bCs/>
          <w:color w:val="39546E" w:themeColor="accent4" w:themeShade="80"/>
          <w:kern w:val="0"/>
          <w:lang w:val="en-IN" w:eastAsia="en-IN"/>
          <w14:ligatures w14:val="none"/>
        </w:rPr>
        <w:t>Filter</w:t>
      </w:r>
      <w:r w:rsidRPr="002628C5">
        <w:rPr>
          <w:rFonts w:ascii="Footlight MT Light" w:eastAsia="Times New Roman" w:hAnsi="Footlight MT Light" w:cs="Times New Roman"/>
          <w:color w:val="39546E" w:themeColor="accent4" w:themeShade="80"/>
          <w:kern w:val="0"/>
          <w:lang w:val="en-IN" w:eastAsia="en-IN"/>
          <w14:ligatures w14:val="none"/>
        </w:rPr>
        <w:t xml:space="preserve"> to the </w:t>
      </w:r>
      <w:r w:rsidRPr="002628C5">
        <w:rPr>
          <w:rFonts w:ascii="Footlight MT Light" w:eastAsia="Times New Roman" w:hAnsi="Footlight MT Light" w:cs="Times New Roman"/>
          <w:b/>
          <w:bCs/>
          <w:color w:val="39546E" w:themeColor="accent4" w:themeShade="80"/>
          <w:kern w:val="0"/>
          <w:lang w:val="en-IN" w:eastAsia="en-IN"/>
          <w14:ligatures w14:val="none"/>
        </w:rPr>
        <w:t>Join Date</w:t>
      </w:r>
      <w:r w:rsidRPr="002628C5">
        <w:rPr>
          <w:rFonts w:ascii="Footlight MT Light" w:eastAsia="Times New Roman" w:hAnsi="Footlight MT Light" w:cs="Times New Roman"/>
          <w:color w:val="39546E" w:themeColor="accent4" w:themeShade="80"/>
          <w:kern w:val="0"/>
          <w:lang w:val="en-IN" w:eastAsia="en-IN"/>
          <w14:ligatures w14:val="none"/>
        </w:rPr>
        <w:t xml:space="preserve"> column. </w:t>
      </w:r>
    </w:p>
    <w:p w14:paraId="18B6E60B" w14:textId="102965ED" w:rsidR="00454C2D" w:rsidRPr="002628C5" w:rsidRDefault="00454C2D" w:rsidP="002628C5">
      <w:pPr>
        <w:pStyle w:val="ListParagraph"/>
        <w:numPr>
          <w:ilvl w:val="0"/>
          <w:numId w:val="10"/>
        </w:numPr>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Filtered the records containing dates in the </w:t>
      </w:r>
      <w:r w:rsidRPr="002628C5">
        <w:rPr>
          <w:rFonts w:ascii="Footlight MT Light" w:eastAsia="Times New Roman" w:hAnsi="Footlight MT Light" w:cs="Times New Roman"/>
          <w:b/>
          <w:bCs/>
          <w:color w:val="39546E" w:themeColor="accent4" w:themeShade="80"/>
          <w:kern w:val="0"/>
          <w:lang w:val="en-IN" w:eastAsia="en-IN"/>
          <w14:ligatures w14:val="none"/>
        </w:rPr>
        <w:t>MM/DD/YYYY</w:t>
      </w:r>
      <w:r w:rsidRPr="002628C5">
        <w:rPr>
          <w:rFonts w:ascii="Footlight MT Light" w:eastAsia="Times New Roman" w:hAnsi="Footlight MT Light" w:cs="Times New Roman"/>
          <w:color w:val="39546E" w:themeColor="accent4" w:themeShade="80"/>
          <w:kern w:val="0"/>
          <w:lang w:val="en-IN" w:eastAsia="en-IN"/>
          <w14:ligatures w14:val="none"/>
        </w:rPr>
        <w:t xml:space="preserve"> format. </w:t>
      </w:r>
    </w:p>
    <w:p w14:paraId="3BA3F855" w14:textId="67DBBDB5" w:rsidR="00454C2D" w:rsidRPr="002628C5" w:rsidRDefault="00454C2D" w:rsidP="002628C5">
      <w:pPr>
        <w:pStyle w:val="ListParagraph"/>
        <w:numPr>
          <w:ilvl w:val="0"/>
          <w:numId w:val="10"/>
        </w:numPr>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Highlighted</w:t>
      </w:r>
      <w:r w:rsidRPr="002628C5">
        <w:rPr>
          <w:rFonts w:ascii="Footlight MT Light" w:eastAsia="Times New Roman" w:hAnsi="Footlight MT Light" w:cs="Times New Roman"/>
          <w:b/>
          <w:bCs/>
          <w:color w:val="39546E" w:themeColor="accent4" w:themeShade="80"/>
          <w:kern w:val="0"/>
          <w:lang w:val="en-IN" w:eastAsia="en-IN"/>
          <w14:ligatures w14:val="none"/>
        </w:rPr>
        <w:t xml:space="preserve"> and selected</w:t>
      </w:r>
      <w:r w:rsidRPr="002628C5">
        <w:rPr>
          <w:rFonts w:ascii="Footlight MT Light" w:eastAsia="Times New Roman" w:hAnsi="Footlight MT Light" w:cs="Times New Roman"/>
          <w:color w:val="39546E" w:themeColor="accent4" w:themeShade="80"/>
          <w:kern w:val="0"/>
          <w:lang w:val="en-IN" w:eastAsia="en-IN"/>
          <w14:ligatures w14:val="none"/>
        </w:rPr>
        <w:t xml:space="preserve"> the filtered date cells. </w:t>
      </w:r>
    </w:p>
    <w:p w14:paraId="1C7AA188" w14:textId="6B53E095" w:rsidR="00454C2D" w:rsidRPr="002628C5" w:rsidRDefault="00454C2D" w:rsidP="002628C5">
      <w:pPr>
        <w:pStyle w:val="ListParagraph"/>
        <w:numPr>
          <w:ilvl w:val="0"/>
          <w:numId w:val="10"/>
        </w:numPr>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Navigated to </w:t>
      </w:r>
      <w:r w:rsidRPr="002628C5">
        <w:rPr>
          <w:rFonts w:ascii="Footlight MT Light" w:eastAsia="Times New Roman" w:hAnsi="Footlight MT Light" w:cs="Times New Roman"/>
          <w:b/>
          <w:bCs/>
          <w:color w:val="39546E" w:themeColor="accent4" w:themeShade="80"/>
          <w:kern w:val="0"/>
          <w:lang w:val="en-IN" w:eastAsia="en-IN"/>
          <w14:ligatures w14:val="none"/>
        </w:rPr>
        <w:t xml:space="preserve">Data </w:t>
      </w:r>
      <w:r w:rsidRPr="002628C5">
        <w:rPr>
          <w:rFonts w:ascii="Times New Roman" w:eastAsia="Times New Roman" w:hAnsi="Times New Roman" w:cs="Times New Roman"/>
          <w:b/>
          <w:bCs/>
          <w:color w:val="39546E" w:themeColor="accent4" w:themeShade="80"/>
          <w:kern w:val="0"/>
          <w:lang w:val="en-IN" w:eastAsia="en-IN"/>
          <w14:ligatures w14:val="none"/>
        </w:rPr>
        <w:t>→</w:t>
      </w:r>
      <w:r w:rsidRPr="002628C5">
        <w:rPr>
          <w:rFonts w:ascii="Footlight MT Light" w:eastAsia="Times New Roman" w:hAnsi="Footlight MT Light" w:cs="Times New Roman"/>
          <w:b/>
          <w:bCs/>
          <w:color w:val="39546E" w:themeColor="accent4" w:themeShade="80"/>
          <w:kern w:val="0"/>
          <w:lang w:val="en-IN" w:eastAsia="en-IN"/>
          <w14:ligatures w14:val="none"/>
        </w:rPr>
        <w:t xml:space="preserve"> Text to Columns</w:t>
      </w:r>
      <w:r w:rsidRPr="002628C5">
        <w:rPr>
          <w:rFonts w:ascii="Footlight MT Light" w:eastAsia="Times New Roman" w:hAnsi="Footlight MT Light" w:cs="Times New Roman"/>
          <w:color w:val="39546E" w:themeColor="accent4" w:themeShade="80"/>
          <w:kern w:val="0"/>
          <w:lang w:val="en-IN" w:eastAsia="en-IN"/>
          <w14:ligatures w14:val="none"/>
        </w:rPr>
        <w:t xml:space="preserve">. </w:t>
      </w:r>
    </w:p>
    <w:p w14:paraId="2793B147" w14:textId="5B3DDB0A" w:rsidR="00454C2D" w:rsidRPr="002628C5" w:rsidRDefault="00454C2D" w:rsidP="002628C5">
      <w:pPr>
        <w:pStyle w:val="ListParagraph"/>
        <w:numPr>
          <w:ilvl w:val="0"/>
          <w:numId w:val="10"/>
        </w:numPr>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Selected </w:t>
      </w:r>
      <w:r w:rsidRPr="002628C5">
        <w:rPr>
          <w:rFonts w:ascii="Footlight MT Light" w:eastAsia="Times New Roman" w:hAnsi="Footlight MT Light" w:cs="Times New Roman"/>
          <w:b/>
          <w:bCs/>
          <w:color w:val="39546E" w:themeColor="accent4" w:themeShade="80"/>
          <w:kern w:val="0"/>
          <w:lang w:val="en-IN" w:eastAsia="en-IN"/>
          <w14:ligatures w14:val="none"/>
        </w:rPr>
        <w:t>Date</w:t>
      </w:r>
      <w:r w:rsidRPr="002628C5">
        <w:rPr>
          <w:rFonts w:ascii="Footlight MT Light" w:eastAsia="Times New Roman" w:hAnsi="Footlight MT Light" w:cs="Times New Roman"/>
          <w:color w:val="39546E" w:themeColor="accent4" w:themeShade="80"/>
          <w:kern w:val="0"/>
          <w:lang w:val="en-IN" w:eastAsia="en-IN"/>
          <w14:ligatures w14:val="none"/>
        </w:rPr>
        <w:t xml:space="preserve"> as the Column Data Format and chose </w:t>
      </w:r>
      <w:r w:rsidRPr="002628C5">
        <w:rPr>
          <w:rFonts w:ascii="Footlight MT Light" w:eastAsia="Times New Roman" w:hAnsi="Footlight MT Light" w:cs="Times New Roman"/>
          <w:b/>
          <w:bCs/>
          <w:color w:val="39546E" w:themeColor="accent4" w:themeShade="80"/>
          <w:kern w:val="0"/>
          <w:lang w:val="en-IN" w:eastAsia="en-IN"/>
          <w14:ligatures w14:val="none"/>
        </w:rPr>
        <w:t>MDY (Month-Day-Year)</w:t>
      </w:r>
      <w:r w:rsidRPr="002628C5">
        <w:rPr>
          <w:rFonts w:ascii="Footlight MT Light" w:eastAsia="Times New Roman" w:hAnsi="Footlight MT Light" w:cs="Times New Roman"/>
          <w:color w:val="39546E" w:themeColor="accent4" w:themeShade="80"/>
          <w:kern w:val="0"/>
          <w:lang w:val="en-IN" w:eastAsia="en-IN"/>
          <w14:ligatures w14:val="none"/>
        </w:rPr>
        <w:t xml:space="preserve">. </w:t>
      </w:r>
    </w:p>
    <w:p w14:paraId="6804C695" w14:textId="338F1AE7" w:rsidR="00454C2D" w:rsidRPr="002628C5" w:rsidRDefault="00454C2D" w:rsidP="002628C5">
      <w:pPr>
        <w:pStyle w:val="ListParagraph"/>
        <w:numPr>
          <w:ilvl w:val="0"/>
          <w:numId w:val="10"/>
        </w:numPr>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Clicked </w:t>
      </w:r>
      <w:r w:rsidRPr="002628C5">
        <w:rPr>
          <w:rFonts w:ascii="Footlight MT Light" w:eastAsia="Times New Roman" w:hAnsi="Footlight MT Light" w:cs="Times New Roman"/>
          <w:b/>
          <w:bCs/>
          <w:color w:val="39546E" w:themeColor="accent4" w:themeShade="80"/>
          <w:kern w:val="0"/>
          <w:lang w:val="en-IN" w:eastAsia="en-IN"/>
          <w14:ligatures w14:val="none"/>
        </w:rPr>
        <w:t>Finish</w:t>
      </w:r>
      <w:r w:rsidRPr="002628C5">
        <w:rPr>
          <w:rFonts w:ascii="Footlight MT Light" w:eastAsia="Times New Roman" w:hAnsi="Footlight MT Light" w:cs="Times New Roman"/>
          <w:color w:val="39546E" w:themeColor="accent4" w:themeShade="80"/>
          <w:kern w:val="0"/>
          <w:lang w:val="en-IN" w:eastAsia="en-IN"/>
          <w14:ligatures w14:val="none"/>
        </w:rPr>
        <w:t xml:space="preserve"> to convert the selected dates. </w:t>
      </w:r>
    </w:p>
    <w:p w14:paraId="3F58CA3C" w14:textId="285F9600" w:rsidR="004D187C" w:rsidRPr="002628C5" w:rsidRDefault="00454C2D" w:rsidP="002628C5">
      <w:pPr>
        <w:pStyle w:val="ListParagraph"/>
        <w:numPr>
          <w:ilvl w:val="0"/>
          <w:numId w:val="10"/>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 Applied the </w:t>
      </w:r>
      <w:r w:rsidRPr="002628C5">
        <w:rPr>
          <w:rFonts w:ascii="Footlight MT Light" w:eastAsia="Times New Roman" w:hAnsi="Footlight MT Light" w:cs="Times New Roman"/>
          <w:b/>
          <w:bCs/>
          <w:color w:val="39546E" w:themeColor="accent4" w:themeShade="80"/>
          <w:kern w:val="0"/>
          <w:lang w:val="en-IN" w:eastAsia="en-IN"/>
          <w14:ligatures w14:val="none"/>
        </w:rPr>
        <w:t>DD-MM-YYYY</w:t>
      </w:r>
      <w:r w:rsidRPr="002628C5">
        <w:rPr>
          <w:rFonts w:ascii="Footlight MT Light" w:eastAsia="Times New Roman" w:hAnsi="Footlight MT Light" w:cs="Times New Roman"/>
          <w:color w:val="39546E" w:themeColor="accent4" w:themeShade="80"/>
          <w:kern w:val="0"/>
          <w:lang w:val="en-IN" w:eastAsia="en-IN"/>
          <w14:ligatures w14:val="none"/>
        </w:rPr>
        <w:t xml:space="preserve"> format using </w:t>
      </w:r>
      <w:r w:rsidRPr="002628C5">
        <w:rPr>
          <w:rFonts w:ascii="Footlight MT Light" w:eastAsia="Times New Roman" w:hAnsi="Footlight MT Light" w:cs="Times New Roman"/>
          <w:b/>
          <w:bCs/>
          <w:color w:val="39546E" w:themeColor="accent4" w:themeShade="80"/>
          <w:kern w:val="0"/>
          <w:lang w:val="en-IN" w:eastAsia="en-IN"/>
          <w14:ligatures w14:val="none"/>
        </w:rPr>
        <w:t>Format Cells</w:t>
      </w:r>
      <w:r w:rsidRPr="002628C5">
        <w:rPr>
          <w:rFonts w:ascii="Footlight MT Light" w:eastAsia="Times New Roman" w:hAnsi="Footlight MT Light" w:cs="Times New Roman"/>
          <w:color w:val="39546E" w:themeColor="accent4" w:themeShade="80"/>
          <w:kern w:val="0"/>
          <w:lang w:val="en-IN" w:eastAsia="en-IN"/>
          <w14:ligatures w14:val="none"/>
        </w:rPr>
        <w:t xml:space="preserve"> to maintain a consistent date format throughout the dataset.</w:t>
      </w:r>
      <w:r w:rsidRPr="002628C5">
        <w:rPr>
          <w:rFonts w:ascii="Footlight MT Light" w:eastAsia="Times New Roman" w:hAnsi="Footlight MT Light" w:cs="Times New Roman"/>
          <w:noProof/>
          <w:color w:val="39546E" w:themeColor="accent4" w:themeShade="80"/>
          <w:kern w:val="0"/>
          <w:lang w:val="en-IN" w:eastAsia="en-IN"/>
        </w:rPr>
        <w:t xml:space="preserve"> </w:t>
      </w:r>
      <w:r w:rsidR="00C37530" w:rsidRPr="002628C5">
        <w:rPr>
          <w:rFonts w:ascii="Footlight MT Light" w:eastAsia="Times New Roman" w:hAnsi="Footlight MT Light" w:cs="Times New Roman"/>
          <w:noProof/>
          <w:color w:val="39546E" w:themeColor="accent4" w:themeShade="80"/>
          <w:kern w:val="0"/>
          <w:lang w:val="en-IN" w:eastAsia="en-IN"/>
          <w14:ligatures w14:val="none"/>
        </w:rPr>
        <mc:AlternateContent>
          <mc:Choice Requires="wps">
            <w:drawing>
              <wp:anchor distT="0" distB="0" distL="114300" distR="114300" simplePos="0" relativeHeight="251672576" behindDoc="0" locked="0" layoutInCell="1" allowOverlap="1" wp14:anchorId="2B66A040" wp14:editId="71534904">
                <wp:simplePos x="0" y="0"/>
                <wp:positionH relativeFrom="page">
                  <wp:align>left</wp:align>
                </wp:positionH>
                <wp:positionV relativeFrom="page">
                  <wp:align>top</wp:align>
                </wp:positionV>
                <wp:extent cx="476250" cy="10039350"/>
                <wp:effectExtent l="0" t="0" r="19050" b="19050"/>
                <wp:wrapNone/>
                <wp:docPr id="1822894773"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0B1D0" id="Rectangle 1" o:spid="_x0000_s1026" style="position:absolute;margin-left:0;margin-top:0;width:37.5pt;height:790.5pt;z-index:251672576;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p>
    <w:p w14:paraId="26DE0799" w14:textId="6AF1C919" w:rsidR="004D187C" w:rsidRPr="002628C5" w:rsidRDefault="00FE6BE3" w:rsidP="002628C5">
      <w:pPr>
        <w:spacing w:after="100" w:afterAutospacing="1"/>
        <w:ind w:left="72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kern w:val="0"/>
          <w:lang w:val="en-IN" w:eastAsia="en-IN"/>
        </w:rPr>
        <w:lastRenderedPageBreak/>
        <w:drawing>
          <wp:anchor distT="0" distB="0" distL="114300" distR="114300" simplePos="0" relativeHeight="251673600" behindDoc="1" locked="0" layoutInCell="1" allowOverlap="1" wp14:anchorId="4FDC818B" wp14:editId="38BA63DB">
            <wp:simplePos x="0" y="0"/>
            <wp:positionH relativeFrom="page">
              <wp:posOffset>4091305</wp:posOffset>
            </wp:positionH>
            <wp:positionV relativeFrom="paragraph">
              <wp:posOffset>152595</wp:posOffset>
            </wp:positionV>
            <wp:extent cx="3154045" cy="2052320"/>
            <wp:effectExtent l="152400" t="152400" r="160655" b="157480"/>
            <wp:wrapTight wrapText="bothSides">
              <wp:wrapPolygon edited="0">
                <wp:start x="-652" y="-1604"/>
                <wp:lineTo x="-1044" y="-1203"/>
                <wp:lineTo x="-1044" y="18045"/>
                <wp:lineTo x="783" y="21252"/>
                <wp:lineTo x="1826" y="22656"/>
                <wp:lineTo x="1957" y="23057"/>
                <wp:lineTo x="22178" y="23057"/>
                <wp:lineTo x="22570" y="21252"/>
                <wp:lineTo x="22570" y="5213"/>
                <wp:lineTo x="21917" y="2205"/>
                <wp:lineTo x="21917" y="2005"/>
                <wp:lineTo x="19830" y="-1604"/>
                <wp:lineTo x="-652" y="-1604"/>
              </wp:wrapPolygon>
            </wp:wrapTight>
            <wp:docPr id="1360175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75061" name="Picture 1360175061"/>
                    <pic:cNvPicPr/>
                  </pic:nvPicPr>
                  <pic:blipFill>
                    <a:blip r:embed="rId18">
                      <a:extLst>
                        <a:ext uri="{28A0092B-C50C-407E-A947-70E740481C1C}">
                          <a14:useLocalDpi xmlns:a14="http://schemas.microsoft.com/office/drawing/2010/main" val="0"/>
                        </a:ext>
                      </a:extLst>
                    </a:blip>
                    <a:stretch>
                      <a:fillRect/>
                    </a:stretch>
                  </pic:blipFill>
                  <pic:spPr>
                    <a:xfrm>
                      <a:off x="0" y="0"/>
                      <a:ext cx="3154045" cy="205232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2628C5">
        <w:rPr>
          <w:rFonts w:ascii="Footlight MT Light" w:eastAsia="Times New Roman" w:hAnsi="Footlight MT Light" w:cs="Times New Roman"/>
          <w:noProof/>
          <w:color w:val="39546E" w:themeColor="accent4" w:themeShade="80"/>
          <w:kern w:val="0"/>
          <w:lang w:val="en-IN" w:eastAsia="en-IN"/>
        </w:rPr>
        <w:drawing>
          <wp:anchor distT="0" distB="0" distL="114300" distR="114300" simplePos="0" relativeHeight="251677696" behindDoc="0" locked="0" layoutInCell="1" allowOverlap="1" wp14:anchorId="0B85AEBB" wp14:editId="5F62A613">
            <wp:simplePos x="0" y="0"/>
            <wp:positionH relativeFrom="margin">
              <wp:posOffset>320382</wp:posOffset>
            </wp:positionH>
            <wp:positionV relativeFrom="paragraph">
              <wp:posOffset>304996</wp:posOffset>
            </wp:positionV>
            <wp:extent cx="1559560" cy="1752600"/>
            <wp:effectExtent l="304800" t="304800" r="326390" b="323850"/>
            <wp:wrapSquare wrapText="bothSides"/>
            <wp:docPr id="4286614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61417" name="Picture 428661417"/>
                    <pic:cNvPicPr/>
                  </pic:nvPicPr>
                  <pic:blipFill rotWithShape="1">
                    <a:blip r:embed="rId19">
                      <a:extLst>
                        <a:ext uri="{28A0092B-C50C-407E-A947-70E740481C1C}">
                          <a14:useLocalDpi xmlns:a14="http://schemas.microsoft.com/office/drawing/2010/main" val="0"/>
                        </a:ext>
                      </a:extLst>
                    </a:blip>
                    <a:srcRect b="14415"/>
                    <a:stretch>
                      <a:fillRect/>
                    </a:stretch>
                  </pic:blipFill>
                  <pic:spPr bwMode="auto">
                    <a:xfrm>
                      <a:off x="0" y="0"/>
                      <a:ext cx="1559560" cy="1752600"/>
                    </a:xfrm>
                    <a:prstGeom prst="round2DiagRect">
                      <a:avLst>
                        <a:gd name="adj1" fmla="val 16667"/>
                        <a:gd name="adj2" fmla="val 0"/>
                      </a:avLst>
                    </a:prstGeom>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CAC7EA6" w14:textId="7275617C" w:rsidR="00454C2D" w:rsidRPr="002628C5" w:rsidRDefault="00454C2D" w:rsidP="002628C5">
      <w:pPr>
        <w:spacing w:after="100" w:afterAutospacing="1"/>
        <w:ind w:left="720"/>
        <w:jc w:val="both"/>
        <w:rPr>
          <w:rFonts w:ascii="Footlight MT Light" w:eastAsia="Times New Roman" w:hAnsi="Footlight MT Light" w:cs="Times New Roman"/>
          <w:color w:val="39546E" w:themeColor="accent4" w:themeShade="80"/>
          <w:kern w:val="0"/>
          <w:lang w:val="en-IN" w:eastAsia="en-IN"/>
          <w14:ligatures w14:val="none"/>
        </w:rPr>
      </w:pPr>
    </w:p>
    <w:p w14:paraId="32A81812" w14:textId="08784889" w:rsidR="000F1EE8" w:rsidRPr="002628C5" w:rsidRDefault="000F1EE8"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p>
    <w:p w14:paraId="77BE5CBF" w14:textId="278A195F" w:rsidR="000F1EE8" w:rsidRPr="002628C5" w:rsidRDefault="000F1EE8" w:rsidP="002628C5">
      <w:pPr>
        <w:spacing w:after="100" w:afterAutospacing="1"/>
        <w:ind w:left="0"/>
        <w:jc w:val="both"/>
        <w:outlineLvl w:val="1"/>
        <w:rPr>
          <w:rFonts w:ascii="Footlight MT Light" w:eastAsia="Times New Roman" w:hAnsi="Footlight MT Light" w:cs="Times New Roman"/>
          <w:b/>
          <w:bCs/>
          <w:color w:val="39546E" w:themeColor="accent4" w:themeShade="80"/>
          <w:kern w:val="0"/>
          <w:lang w:val="en-IN" w:eastAsia="en-IN"/>
          <w14:ligatures w14:val="none"/>
        </w:rPr>
      </w:pPr>
    </w:p>
    <w:p w14:paraId="504B65E6" w14:textId="19BD4D4A" w:rsidR="002F194B" w:rsidRPr="002628C5" w:rsidRDefault="002F194B" w:rsidP="002628C5">
      <w:pPr>
        <w:jc w:val="both"/>
        <w:rPr>
          <w:rFonts w:ascii="Footlight MT Light" w:hAnsi="Footlight MT Light"/>
          <w:color w:val="39546E" w:themeColor="accent4" w:themeShade="80"/>
        </w:rPr>
      </w:pPr>
    </w:p>
    <w:p w14:paraId="7790F940" w14:textId="2C51BDDB" w:rsidR="005F658E" w:rsidRPr="002628C5" w:rsidRDefault="005F658E" w:rsidP="002628C5">
      <w:pPr>
        <w:jc w:val="both"/>
        <w:rPr>
          <w:rFonts w:ascii="Footlight MT Light" w:hAnsi="Footlight MT Light"/>
          <w:color w:val="39546E" w:themeColor="accent4" w:themeShade="80"/>
        </w:rPr>
      </w:pPr>
    </w:p>
    <w:p w14:paraId="0FB6FE25" w14:textId="77777777" w:rsidR="005F658E" w:rsidRPr="002628C5" w:rsidRDefault="005F658E" w:rsidP="002628C5">
      <w:pPr>
        <w:jc w:val="both"/>
        <w:rPr>
          <w:rFonts w:ascii="Footlight MT Light" w:hAnsi="Footlight MT Light"/>
          <w:color w:val="39546E" w:themeColor="accent4" w:themeShade="80"/>
        </w:rPr>
      </w:pPr>
    </w:p>
    <w:p w14:paraId="7A408883" w14:textId="5051D7B2" w:rsidR="005F658E" w:rsidRPr="002628C5" w:rsidRDefault="005F658E" w:rsidP="002628C5">
      <w:pPr>
        <w:jc w:val="both"/>
        <w:rPr>
          <w:rFonts w:ascii="Footlight MT Light" w:hAnsi="Footlight MT Light"/>
          <w:color w:val="39546E" w:themeColor="accent4" w:themeShade="80"/>
        </w:rPr>
      </w:pPr>
    </w:p>
    <w:p w14:paraId="3EC4FB7F" w14:textId="7FA33B9A" w:rsidR="00396045" w:rsidRPr="002628C5" w:rsidRDefault="00396045" w:rsidP="002628C5">
      <w:pPr>
        <w:jc w:val="both"/>
        <w:rPr>
          <w:rFonts w:ascii="Footlight MT Light" w:hAnsi="Footlight MT Light"/>
          <w:color w:val="39546E" w:themeColor="accent4" w:themeShade="80"/>
        </w:rPr>
      </w:pPr>
    </w:p>
    <w:p w14:paraId="5AEBC0EC" w14:textId="77777777" w:rsidR="00FE6BE3" w:rsidRDefault="00FE6BE3" w:rsidP="002628C5">
      <w:pPr>
        <w:jc w:val="both"/>
        <w:rPr>
          <w:rFonts w:ascii="Footlight MT Light" w:hAnsi="Footlight MT Light"/>
          <w:color w:val="39546E" w:themeColor="accent4" w:themeShade="80"/>
        </w:rPr>
      </w:pPr>
    </w:p>
    <w:p w14:paraId="5556E0CE" w14:textId="77777777" w:rsidR="00FE6BE3" w:rsidRDefault="00FE6BE3" w:rsidP="002628C5">
      <w:pPr>
        <w:jc w:val="both"/>
        <w:rPr>
          <w:rFonts w:ascii="Footlight MT Light" w:hAnsi="Footlight MT Light"/>
          <w:color w:val="39546E" w:themeColor="accent4" w:themeShade="80"/>
        </w:rPr>
      </w:pPr>
    </w:p>
    <w:p w14:paraId="33B66FC9" w14:textId="215502BD" w:rsidR="00E40477" w:rsidRPr="002628C5" w:rsidRDefault="00827EC1" w:rsidP="002628C5">
      <w:pPr>
        <w:jc w:val="both"/>
        <w:rPr>
          <w:rFonts w:ascii="Footlight MT Light" w:hAnsi="Footlight MT Light" w:cs="Segoe UI Emoji"/>
          <w:color w:val="39546E" w:themeColor="accent4" w:themeShade="80"/>
        </w:rPr>
      </w:pPr>
      <w:r w:rsidRPr="002628C5">
        <w:rPr>
          <w:rFonts w:ascii="Footlight MT Light" w:eastAsia="Times New Roman" w:hAnsi="Footlight MT Light" w:cs="Times New Roman"/>
          <w:noProof/>
          <w:color w:val="39546E" w:themeColor="accent4" w:themeShade="80"/>
          <w:kern w:val="0"/>
          <w:lang w:val="en-IN" w:eastAsia="en-IN"/>
          <w14:ligatures w14:val="none"/>
        </w:rPr>
        <mc:AlternateContent>
          <mc:Choice Requires="wps">
            <w:drawing>
              <wp:anchor distT="0" distB="0" distL="114300" distR="114300" simplePos="0" relativeHeight="251679744" behindDoc="0" locked="0" layoutInCell="1" allowOverlap="1" wp14:anchorId="728BDC41" wp14:editId="419DEADF">
                <wp:simplePos x="0" y="0"/>
                <wp:positionH relativeFrom="page">
                  <wp:align>left</wp:align>
                </wp:positionH>
                <wp:positionV relativeFrom="page">
                  <wp:align>top</wp:align>
                </wp:positionV>
                <wp:extent cx="476250" cy="10039350"/>
                <wp:effectExtent l="0" t="0" r="19050" b="19050"/>
                <wp:wrapNone/>
                <wp:docPr id="471977338"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13375C" id="Rectangle 1" o:spid="_x0000_s1026" style="position:absolute;margin-left:0;margin-top:0;width:37.5pt;height:790.5pt;z-index:25167974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r w:rsidR="009B0D4C" w:rsidRPr="002628C5">
        <w:rPr>
          <w:rFonts w:ascii="Footlight MT Light" w:hAnsi="Footlight MT Light"/>
          <w:color w:val="39546E" w:themeColor="accent4" w:themeShade="80"/>
        </w:rPr>
        <w:t xml:space="preserve">Name </w:t>
      </w:r>
      <w:r w:rsidR="00E40477" w:rsidRPr="002628C5">
        <w:rPr>
          <w:rFonts w:ascii="Footlight MT Light" w:hAnsi="Footlight MT Light"/>
          <w:color w:val="39546E" w:themeColor="accent4" w:themeShade="80"/>
        </w:rPr>
        <w:t>Standardization</w:t>
      </w:r>
      <w:r w:rsidR="00E40477" w:rsidRPr="002628C5">
        <w:rPr>
          <w:rFonts w:ascii="Segoe UI Emoji" w:hAnsi="Segoe UI Emoji" w:cs="Segoe UI Emoji"/>
          <w:color w:val="39546E" w:themeColor="accent4" w:themeShade="80"/>
        </w:rPr>
        <w:t>✅</w:t>
      </w:r>
    </w:p>
    <w:p w14:paraId="66862746" w14:textId="5764ED19" w:rsidR="00AC0759" w:rsidRPr="002628C5" w:rsidRDefault="00AC0759" w:rsidP="002628C5">
      <w:pPr>
        <w:jc w:val="both"/>
        <w:rPr>
          <w:rFonts w:ascii="Footlight MT Light" w:hAnsi="Footlight MT Light" w:cs="Segoe UI Emoji"/>
          <w:color w:val="39546E" w:themeColor="accent4" w:themeShade="80"/>
        </w:rPr>
      </w:pPr>
    </w:p>
    <w:p w14:paraId="1107EFC9" w14:textId="5DC2B237" w:rsidR="00AC0759" w:rsidRPr="002628C5" w:rsidRDefault="00AC0759" w:rsidP="002628C5">
      <w:pPr>
        <w:jc w:val="both"/>
        <w:rPr>
          <w:rFonts w:ascii="Footlight MT Light" w:hAnsi="Footlight MT Light" w:cs="Segoe UI Emoji"/>
          <w:color w:val="39546E" w:themeColor="accent4" w:themeShade="80"/>
        </w:rPr>
      </w:pPr>
    </w:p>
    <w:p w14:paraId="414BDF0E" w14:textId="48383D8B" w:rsidR="009B0D4C" w:rsidRPr="002628C5" w:rsidRDefault="009B0D4C" w:rsidP="002628C5">
      <w:pPr>
        <w:jc w:val="both"/>
        <w:rPr>
          <w:rFonts w:ascii="Footlight MT Light" w:hAnsi="Footlight MT Light"/>
          <w:color w:val="39546E" w:themeColor="accent4" w:themeShade="80"/>
        </w:rPr>
      </w:pPr>
      <w:r w:rsidRPr="002628C5">
        <w:rPr>
          <w:rFonts w:ascii="Footlight MT Light" w:hAnsi="Footlight MT Light"/>
          <w:color w:val="39546E" w:themeColor="accent4" w:themeShade="80"/>
        </w:rPr>
        <w:t xml:space="preserve">The employee names were standardized by merging the </w:t>
      </w:r>
      <w:r w:rsidRPr="002628C5">
        <w:rPr>
          <w:rStyle w:val="Strong"/>
          <w:rFonts w:ascii="Footlight MT Light" w:hAnsi="Footlight MT Light"/>
          <w:color w:val="39546E" w:themeColor="accent4" w:themeShade="80"/>
        </w:rPr>
        <w:t>First Name</w:t>
      </w:r>
      <w:r w:rsidRPr="002628C5">
        <w:rPr>
          <w:rFonts w:ascii="Footlight MT Light" w:hAnsi="Footlight MT Light"/>
          <w:color w:val="39546E" w:themeColor="accent4" w:themeShade="80"/>
        </w:rPr>
        <w:t xml:space="preserve"> and </w:t>
      </w:r>
      <w:r w:rsidRPr="002628C5">
        <w:rPr>
          <w:rStyle w:val="Strong"/>
          <w:rFonts w:ascii="Footlight MT Light" w:hAnsi="Footlight MT Light"/>
          <w:color w:val="39546E" w:themeColor="accent4" w:themeShade="80"/>
        </w:rPr>
        <w:t>Last-named</w:t>
      </w:r>
      <w:r w:rsidRPr="002628C5">
        <w:rPr>
          <w:rFonts w:ascii="Footlight MT Light" w:hAnsi="Footlight MT Light"/>
          <w:color w:val="39546E" w:themeColor="accent4" w:themeShade="80"/>
        </w:rPr>
        <w:t xml:space="preserve"> columns into a single </w:t>
      </w:r>
      <w:r w:rsidRPr="002628C5">
        <w:rPr>
          <w:rStyle w:val="Strong"/>
          <w:rFonts w:ascii="Footlight MT Light" w:hAnsi="Footlight MT Light"/>
          <w:color w:val="39546E" w:themeColor="accent4" w:themeShade="80"/>
        </w:rPr>
        <w:t>Employee Name</w:t>
      </w:r>
      <w:r w:rsidRPr="002628C5">
        <w:rPr>
          <w:rFonts w:ascii="Footlight MT Light" w:hAnsi="Footlight MT Light"/>
          <w:color w:val="39546E" w:themeColor="accent4" w:themeShade="80"/>
        </w:rPr>
        <w:t xml:space="preserve"> column. This improved data consistency and made the Power BI dashboard easier to read and analyses</w:t>
      </w:r>
    </w:p>
    <w:p w14:paraId="27C69D6A" w14:textId="58BCB84B" w:rsidR="00AC0759" w:rsidRPr="002628C5" w:rsidRDefault="00FE6BE3" w:rsidP="002628C5">
      <w:pPr>
        <w:jc w:val="both"/>
        <w:rPr>
          <w:rFonts w:ascii="Footlight MT Light" w:hAnsi="Footlight MT Light"/>
          <w:color w:val="39546E" w:themeColor="accent4" w:themeShade="80"/>
        </w:rPr>
      </w:pPr>
      <w:r w:rsidRPr="002628C5">
        <w:rPr>
          <w:rFonts w:ascii="Footlight MT Light" w:eastAsia="Times New Roman" w:hAnsi="Footlight MT Light" w:cs="Times New Roman"/>
          <w:noProof/>
          <w:color w:val="39546E" w:themeColor="accent4" w:themeShade="80"/>
          <w:kern w:val="0"/>
          <w:lang w:val="en-IN" w:eastAsia="en-IN"/>
        </w:rPr>
        <w:drawing>
          <wp:anchor distT="0" distB="0" distL="114300" distR="114300" simplePos="0" relativeHeight="251674624" behindDoc="0" locked="0" layoutInCell="1" allowOverlap="1" wp14:anchorId="24B1D46B" wp14:editId="7D967F00">
            <wp:simplePos x="0" y="0"/>
            <wp:positionH relativeFrom="column">
              <wp:posOffset>169545</wp:posOffset>
            </wp:positionH>
            <wp:positionV relativeFrom="page">
              <wp:posOffset>4864735</wp:posOffset>
            </wp:positionV>
            <wp:extent cx="2511425" cy="1236345"/>
            <wp:effectExtent l="152400" t="152400" r="155575" b="154305"/>
            <wp:wrapTopAndBottom/>
            <wp:docPr id="303610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10978" name="Picture 303610978"/>
                    <pic:cNvPicPr/>
                  </pic:nvPicPr>
                  <pic:blipFill>
                    <a:blip r:embed="rId20">
                      <a:extLst>
                        <a:ext uri="{28A0092B-C50C-407E-A947-70E740481C1C}">
                          <a14:useLocalDpi xmlns:a14="http://schemas.microsoft.com/office/drawing/2010/main" val="0"/>
                        </a:ext>
                      </a:extLst>
                    </a:blip>
                    <a:stretch>
                      <a:fillRect/>
                    </a:stretch>
                  </pic:blipFill>
                  <pic:spPr>
                    <a:xfrm>
                      <a:off x="0" y="0"/>
                      <a:ext cx="2511425" cy="123634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386F3774" w14:textId="2E772749" w:rsidR="00AC0759" w:rsidRPr="002628C5" w:rsidRDefault="00AC0759" w:rsidP="002628C5">
      <w:pPr>
        <w:jc w:val="both"/>
        <w:rPr>
          <w:rFonts w:ascii="Footlight MT Light" w:hAnsi="Footlight MT Light"/>
          <w:color w:val="39546E" w:themeColor="accent4" w:themeShade="80"/>
        </w:rPr>
      </w:pPr>
    </w:p>
    <w:p w14:paraId="642260C5" w14:textId="75A1EFDD" w:rsidR="00AC0759" w:rsidRPr="002628C5" w:rsidRDefault="00FE6BE3" w:rsidP="002628C5">
      <w:pPr>
        <w:jc w:val="both"/>
        <w:rPr>
          <w:rFonts w:ascii="Footlight MT Light" w:hAnsi="Footlight MT Light"/>
          <w:color w:val="39546E" w:themeColor="accent4" w:themeShade="80"/>
        </w:rPr>
      </w:pPr>
      <w:r w:rsidRPr="002628C5">
        <w:rPr>
          <w:rFonts w:ascii="Footlight MT Light" w:hAnsi="Footlight MT Light" w:cs="Segoe UI Emoji"/>
          <w:noProof/>
          <w:color w:val="39546E" w:themeColor="accent4" w:themeShade="80"/>
        </w:rPr>
        <w:drawing>
          <wp:inline distT="0" distB="0" distL="0" distR="0" wp14:anchorId="607BE01A" wp14:editId="11CC9D02">
            <wp:extent cx="3342005" cy="2220058"/>
            <wp:effectExtent l="152400" t="171450" r="163195" b="161290"/>
            <wp:docPr id="696428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28358" name="Picture 696428358"/>
                    <pic:cNvPicPr/>
                  </pic:nvPicPr>
                  <pic:blipFill>
                    <a:blip r:embed="rId21">
                      <a:extLst>
                        <a:ext uri="{28A0092B-C50C-407E-A947-70E740481C1C}">
                          <a14:useLocalDpi xmlns:a14="http://schemas.microsoft.com/office/drawing/2010/main" val="0"/>
                        </a:ext>
                      </a:extLst>
                    </a:blip>
                    <a:stretch>
                      <a:fillRect/>
                    </a:stretch>
                  </pic:blipFill>
                  <pic:spPr>
                    <a:xfrm>
                      <a:off x="0" y="0"/>
                      <a:ext cx="3353568" cy="2227739"/>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8B3FE4" w14:textId="607C7D8B" w:rsidR="009B0D4C" w:rsidRPr="002628C5" w:rsidRDefault="009B0D4C" w:rsidP="002628C5">
      <w:pPr>
        <w:jc w:val="both"/>
        <w:rPr>
          <w:rFonts w:ascii="Footlight MT Light" w:hAnsi="Footlight MT Light" w:cs="Segoe UI Emoji"/>
          <w:color w:val="39546E" w:themeColor="accent4" w:themeShade="80"/>
        </w:rPr>
      </w:pPr>
    </w:p>
    <w:p w14:paraId="6BCC73C3" w14:textId="77777777" w:rsidR="00AC0759" w:rsidRPr="002628C5" w:rsidRDefault="00AC0759" w:rsidP="002628C5">
      <w:pPr>
        <w:jc w:val="both"/>
        <w:rPr>
          <w:rFonts w:ascii="Footlight MT Light" w:hAnsi="Footlight MT Light"/>
          <w:color w:val="39546E" w:themeColor="accent4" w:themeShade="80"/>
        </w:rPr>
      </w:pPr>
    </w:p>
    <w:p w14:paraId="3D183513" w14:textId="77777777" w:rsidR="00AC0759" w:rsidRPr="002628C5" w:rsidRDefault="00AC0759" w:rsidP="002628C5">
      <w:pPr>
        <w:jc w:val="both"/>
        <w:rPr>
          <w:rFonts w:ascii="Footlight MT Light" w:hAnsi="Footlight MT Light"/>
          <w:color w:val="39546E" w:themeColor="accent4" w:themeShade="80"/>
        </w:rPr>
      </w:pPr>
    </w:p>
    <w:p w14:paraId="2662F216" w14:textId="77777777" w:rsidR="00AC0759" w:rsidRPr="002628C5" w:rsidRDefault="00AC0759" w:rsidP="002628C5">
      <w:pPr>
        <w:jc w:val="both"/>
        <w:rPr>
          <w:rFonts w:ascii="Footlight MT Light" w:hAnsi="Footlight MT Light"/>
          <w:color w:val="39546E" w:themeColor="accent4" w:themeShade="80"/>
        </w:rPr>
      </w:pPr>
    </w:p>
    <w:p w14:paraId="64591ED6" w14:textId="77777777" w:rsidR="00AC0759" w:rsidRPr="002628C5" w:rsidRDefault="00AC0759" w:rsidP="002628C5">
      <w:pPr>
        <w:jc w:val="both"/>
        <w:rPr>
          <w:rFonts w:ascii="Footlight MT Light" w:hAnsi="Footlight MT Light"/>
          <w:color w:val="39546E" w:themeColor="accent4" w:themeShade="80"/>
        </w:rPr>
      </w:pPr>
    </w:p>
    <w:p w14:paraId="4DDCE1E5" w14:textId="51270E30" w:rsidR="00AC0759" w:rsidRPr="002628C5" w:rsidRDefault="00827EC1" w:rsidP="002628C5">
      <w:pPr>
        <w:jc w:val="both"/>
        <w:rPr>
          <w:rFonts w:ascii="Footlight MT Light" w:hAnsi="Footlight MT Light" w:cs="Segoe UI Emoji"/>
          <w:color w:val="39546E" w:themeColor="accent4" w:themeShade="80"/>
        </w:rPr>
      </w:pPr>
      <w:r w:rsidRPr="002628C5">
        <w:rPr>
          <w:rFonts w:ascii="Footlight MT Light" w:eastAsia="Times New Roman" w:hAnsi="Footlight MT Light" w:cs="Times New Roman"/>
          <w:noProof/>
          <w:color w:val="39546E" w:themeColor="accent4" w:themeShade="80"/>
          <w:kern w:val="0"/>
          <w:lang w:val="en-IN" w:eastAsia="en-IN"/>
          <w14:ligatures w14:val="none"/>
        </w:rPr>
        <mc:AlternateContent>
          <mc:Choice Requires="wps">
            <w:drawing>
              <wp:anchor distT="0" distB="0" distL="114300" distR="114300" simplePos="0" relativeHeight="251681792" behindDoc="0" locked="0" layoutInCell="1" allowOverlap="1" wp14:anchorId="0C28CFF9" wp14:editId="6B8D6933">
                <wp:simplePos x="0" y="0"/>
                <wp:positionH relativeFrom="page">
                  <wp:align>left</wp:align>
                </wp:positionH>
                <wp:positionV relativeFrom="page">
                  <wp:align>top</wp:align>
                </wp:positionV>
                <wp:extent cx="476250" cy="10039350"/>
                <wp:effectExtent l="0" t="0" r="19050" b="19050"/>
                <wp:wrapNone/>
                <wp:docPr id="619381021"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8DB79A" id="Rectangle 1" o:spid="_x0000_s1026" style="position:absolute;margin-left:0;margin-top:0;width:37.5pt;height:790.5pt;z-index:25168179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r w:rsidR="00AC0759" w:rsidRPr="002628C5">
        <w:rPr>
          <w:rFonts w:ascii="Footlight MT Light" w:hAnsi="Footlight MT Light"/>
          <w:color w:val="39546E" w:themeColor="accent4" w:themeShade="80"/>
        </w:rPr>
        <w:t>Salary Format Standardization</w:t>
      </w:r>
      <w:r w:rsidR="00AC0759" w:rsidRPr="002628C5">
        <w:rPr>
          <w:rFonts w:ascii="Segoe UI Emoji" w:hAnsi="Segoe UI Emoji" w:cs="Segoe UI Emoji"/>
          <w:color w:val="39546E" w:themeColor="accent4" w:themeShade="80"/>
        </w:rPr>
        <w:t>✅</w:t>
      </w:r>
    </w:p>
    <w:p w14:paraId="29DD9383" w14:textId="33D9CB41" w:rsidR="00AC0759" w:rsidRPr="002628C5" w:rsidRDefault="00AC0759" w:rsidP="002628C5">
      <w:pPr>
        <w:jc w:val="both"/>
        <w:rPr>
          <w:rFonts w:ascii="Footlight MT Light" w:hAnsi="Footlight MT Light" w:cs="Segoe UI Emoji"/>
          <w:color w:val="39546E" w:themeColor="accent4" w:themeShade="80"/>
        </w:rPr>
      </w:pPr>
    </w:p>
    <w:p w14:paraId="42FF9536" w14:textId="5DD748EC" w:rsidR="00AC0759" w:rsidRPr="002628C5" w:rsidRDefault="00AC0759" w:rsidP="002628C5">
      <w:pPr>
        <w:jc w:val="both"/>
        <w:rPr>
          <w:rFonts w:ascii="Footlight MT Light" w:hAnsi="Footlight MT Light"/>
          <w:color w:val="39546E" w:themeColor="accent4" w:themeShade="80"/>
        </w:rPr>
      </w:pPr>
      <w:r w:rsidRPr="002628C5">
        <w:rPr>
          <w:rFonts w:ascii="Footlight MT Light" w:hAnsi="Footlight MT Light"/>
          <w:color w:val="39546E" w:themeColor="accent4" w:themeShade="80"/>
        </w:rPr>
        <w:t xml:space="preserve">The </w:t>
      </w:r>
      <w:r w:rsidRPr="002628C5">
        <w:rPr>
          <w:rStyle w:val="Strong"/>
          <w:rFonts w:ascii="Footlight MT Light" w:hAnsi="Footlight MT Light"/>
          <w:color w:val="39546E" w:themeColor="accent4" w:themeShade="80"/>
        </w:rPr>
        <w:t>Salary</w:t>
      </w:r>
      <w:r w:rsidRPr="002628C5">
        <w:rPr>
          <w:rFonts w:ascii="Footlight MT Light" w:hAnsi="Footlight MT Light"/>
          <w:color w:val="39546E" w:themeColor="accent4" w:themeShade="80"/>
        </w:rPr>
        <w:t xml:space="preserve"> column was formatted using a currency format (</w:t>
      </w:r>
      <w:r w:rsidR="00827EC1" w:rsidRPr="002628C5">
        <w:rPr>
          <w:rFonts w:ascii="Footlight MT Light" w:hAnsi="Footlight MT Light"/>
          <w:color w:val="39546E" w:themeColor="accent4" w:themeShade="80"/>
        </w:rPr>
        <w:t>$</w:t>
      </w:r>
      <w:r w:rsidRPr="002628C5">
        <w:rPr>
          <w:rFonts w:ascii="Footlight MT Light" w:hAnsi="Footlight MT Light"/>
          <w:color w:val="39546E" w:themeColor="accent4" w:themeShade="80"/>
        </w:rPr>
        <w:t>) to clearly identify salary values and maintain consistency throughout the dataset</w:t>
      </w:r>
    </w:p>
    <w:p w14:paraId="3A8F1E41" w14:textId="77777777" w:rsidR="00827EC1" w:rsidRPr="002628C5" w:rsidRDefault="002E45BD" w:rsidP="002628C5">
      <w:pPr>
        <w:jc w:val="both"/>
        <w:rPr>
          <w:rFonts w:ascii="Footlight MT Light" w:hAnsi="Footlight MT Light"/>
          <w:color w:val="39546E" w:themeColor="accent4" w:themeShade="80"/>
        </w:rPr>
      </w:pPr>
      <w:r w:rsidRPr="002628C5">
        <w:rPr>
          <w:rFonts w:ascii="Footlight MT Light" w:eastAsia="Times New Roman" w:hAnsi="Footlight MT Light" w:cs="Times New Roman"/>
          <w:noProof/>
          <w:color w:val="39546E" w:themeColor="accent4" w:themeShade="80"/>
          <w:kern w:val="0"/>
          <w:lang w:val="en-IN" w:eastAsia="en-IN"/>
        </w:rPr>
        <w:drawing>
          <wp:inline distT="0" distB="0" distL="0" distR="0" wp14:anchorId="52CA1DCA" wp14:editId="6D0D4CE8">
            <wp:extent cx="5039360" cy="3635461"/>
            <wp:effectExtent l="152400" t="152400" r="161290" b="155575"/>
            <wp:docPr id="3116546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54639" name="Picture 311654639"/>
                    <pic:cNvPicPr/>
                  </pic:nvPicPr>
                  <pic:blipFill>
                    <a:blip r:embed="rId22">
                      <a:extLst>
                        <a:ext uri="{28A0092B-C50C-407E-A947-70E740481C1C}">
                          <a14:useLocalDpi xmlns:a14="http://schemas.microsoft.com/office/drawing/2010/main" val="0"/>
                        </a:ext>
                      </a:extLst>
                    </a:blip>
                    <a:stretch>
                      <a:fillRect/>
                    </a:stretch>
                  </pic:blipFill>
                  <pic:spPr>
                    <a:xfrm>
                      <a:off x="0" y="0"/>
                      <a:ext cx="5046247" cy="3640429"/>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6EF3BC" w14:textId="57C916CA" w:rsidR="00827EC1" w:rsidRPr="002628C5" w:rsidRDefault="00827EC1"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Phone Number Standardization</w:t>
      </w:r>
      <w:r w:rsidRPr="002628C5">
        <w:rPr>
          <w:rFonts w:ascii="Segoe UI Emoji" w:hAnsi="Segoe UI Emoji" w:cs="Segoe UI Emoji"/>
          <w:color w:val="39546E" w:themeColor="accent4" w:themeShade="80"/>
        </w:rPr>
        <w:t>✅</w:t>
      </w:r>
    </w:p>
    <w:p w14:paraId="1C895A83" w14:textId="77777777" w:rsidR="00827EC1" w:rsidRPr="002628C5" w:rsidRDefault="00827EC1" w:rsidP="002628C5">
      <w:pPr>
        <w:numPr>
          <w:ilvl w:val="0"/>
          <w:numId w:val="11"/>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The phone number column contained country codes with a minus (-) symbol instead of a plus (+) symbol.</w:t>
      </w:r>
    </w:p>
    <w:p w14:paraId="5C622243" w14:textId="77777777" w:rsidR="00827EC1" w:rsidRPr="002628C5" w:rsidRDefault="00827EC1" w:rsidP="002628C5">
      <w:pPr>
        <w:numPr>
          <w:ilvl w:val="0"/>
          <w:numId w:val="11"/>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The incorrect symbol was replaced to standardize the phone number format.</w:t>
      </w:r>
    </w:p>
    <w:p w14:paraId="3BC959E7" w14:textId="77777777" w:rsidR="00827EC1" w:rsidRPr="002628C5" w:rsidRDefault="00827EC1" w:rsidP="002628C5">
      <w:pPr>
        <w:numPr>
          <w:ilvl w:val="0"/>
          <w:numId w:val="11"/>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Example:</w:t>
      </w:r>
    </w:p>
    <w:p w14:paraId="368ACC88" w14:textId="77777777" w:rsidR="00827EC1" w:rsidRPr="002628C5" w:rsidRDefault="00827EC1" w:rsidP="002628C5">
      <w:pPr>
        <w:numPr>
          <w:ilvl w:val="1"/>
          <w:numId w:val="11"/>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Before: </w:t>
      </w:r>
      <w:r w:rsidRPr="002628C5">
        <w:rPr>
          <w:rFonts w:ascii="Footlight MT Light" w:eastAsia="Times New Roman" w:hAnsi="Footlight MT Light" w:cs="Courier New"/>
          <w:color w:val="39546E" w:themeColor="accent4" w:themeShade="80"/>
          <w:kern w:val="0"/>
          <w:lang w:val="en-IN" w:eastAsia="en-IN"/>
          <w14:ligatures w14:val="none"/>
        </w:rPr>
        <w:t>-64XXXXXXXX</w:t>
      </w:r>
    </w:p>
    <w:p w14:paraId="05D5608A" w14:textId="77777777" w:rsidR="00827EC1" w:rsidRPr="002628C5" w:rsidRDefault="00827EC1" w:rsidP="002628C5">
      <w:pPr>
        <w:numPr>
          <w:ilvl w:val="1"/>
          <w:numId w:val="11"/>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After: </w:t>
      </w:r>
      <w:r w:rsidRPr="002628C5">
        <w:rPr>
          <w:rFonts w:ascii="Footlight MT Light" w:eastAsia="Times New Roman" w:hAnsi="Footlight MT Light" w:cs="Courier New"/>
          <w:color w:val="39546E" w:themeColor="accent4" w:themeShade="80"/>
          <w:kern w:val="0"/>
          <w:lang w:val="en-IN" w:eastAsia="en-IN"/>
          <w14:ligatures w14:val="none"/>
        </w:rPr>
        <w:t>+64XXXXXXXX</w:t>
      </w:r>
    </w:p>
    <w:p w14:paraId="65E54D85" w14:textId="6E30BABD" w:rsidR="00827EC1" w:rsidRPr="002628C5" w:rsidRDefault="00827EC1" w:rsidP="002628C5">
      <w:pPr>
        <w:numPr>
          <w:ilvl w:val="0"/>
          <w:numId w:val="11"/>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The phone number column was kept as Text format to preserve the country code and special characters.</w:t>
      </w:r>
      <w:r w:rsidRPr="002628C5">
        <w:rPr>
          <w:rFonts w:ascii="Footlight MT Light" w:eastAsia="Times New Roman" w:hAnsi="Footlight MT Light" w:cs="Times New Roman"/>
          <w:noProof/>
          <w:color w:val="39546E" w:themeColor="accent4" w:themeShade="80"/>
          <w:kern w:val="0"/>
          <w:lang w:val="en-IN" w:eastAsia="en-IN"/>
        </w:rPr>
        <w:t xml:space="preserve"> </w:t>
      </w:r>
    </w:p>
    <w:p w14:paraId="2D46D3BF" w14:textId="0F963666" w:rsidR="00827EC1" w:rsidRPr="002628C5" w:rsidRDefault="00827EC1" w:rsidP="002628C5">
      <w:pPr>
        <w:spacing w:after="100" w:afterAutospacing="1"/>
        <w:ind w:left="36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kern w:val="0"/>
          <w:lang w:val="en-IN" w:eastAsia="en-IN"/>
        </w:rPr>
        <w:drawing>
          <wp:anchor distT="0" distB="0" distL="114300" distR="114300" simplePos="0" relativeHeight="251682816" behindDoc="0" locked="0" layoutInCell="1" allowOverlap="1" wp14:anchorId="5334E251" wp14:editId="10B1A925">
            <wp:simplePos x="0" y="0"/>
            <wp:positionH relativeFrom="margin">
              <wp:align>left</wp:align>
            </wp:positionH>
            <wp:positionV relativeFrom="paragraph">
              <wp:posOffset>67359</wp:posOffset>
            </wp:positionV>
            <wp:extent cx="1376680" cy="690880"/>
            <wp:effectExtent l="304800" t="304800" r="318770" b="318770"/>
            <wp:wrapSquare wrapText="bothSides"/>
            <wp:docPr id="5323355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35522" name="Picture 532335522"/>
                    <pic:cNvPicPr/>
                  </pic:nvPicPr>
                  <pic:blipFill rotWithShape="1">
                    <a:blip r:embed="rId23">
                      <a:extLst>
                        <a:ext uri="{28A0092B-C50C-407E-A947-70E740481C1C}">
                          <a14:useLocalDpi xmlns:a14="http://schemas.microsoft.com/office/drawing/2010/main" val="0"/>
                        </a:ext>
                      </a:extLst>
                    </a:blip>
                    <a:srcRect b="74655"/>
                    <a:stretch>
                      <a:fillRect/>
                    </a:stretch>
                  </pic:blipFill>
                  <pic:spPr bwMode="auto">
                    <a:xfrm>
                      <a:off x="0" y="0"/>
                      <a:ext cx="1376680" cy="690880"/>
                    </a:xfrm>
                    <a:prstGeom prst="round2DiagRect">
                      <a:avLst>
                        <a:gd name="adj1" fmla="val 16667"/>
                        <a:gd name="adj2" fmla="val 0"/>
                      </a:avLst>
                    </a:prstGeom>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p>
    <w:p w14:paraId="0377F257" w14:textId="77777777" w:rsidR="00827EC1" w:rsidRPr="002628C5" w:rsidRDefault="00827EC1" w:rsidP="002628C5">
      <w:pPr>
        <w:jc w:val="both"/>
        <w:rPr>
          <w:rFonts w:ascii="Footlight MT Light" w:hAnsi="Footlight MT Light"/>
          <w:color w:val="39546E" w:themeColor="accent4" w:themeShade="80"/>
        </w:rPr>
      </w:pPr>
    </w:p>
    <w:p w14:paraId="18043CB0" w14:textId="77777777" w:rsidR="00827EC1" w:rsidRPr="002628C5" w:rsidRDefault="00827EC1" w:rsidP="002628C5">
      <w:pPr>
        <w:jc w:val="both"/>
        <w:rPr>
          <w:rFonts w:ascii="Footlight MT Light" w:hAnsi="Footlight MT Light"/>
          <w:color w:val="39546E" w:themeColor="accent4" w:themeShade="80"/>
        </w:rPr>
      </w:pPr>
    </w:p>
    <w:p w14:paraId="042FFDA6" w14:textId="77777777" w:rsidR="00827EC1" w:rsidRPr="002628C5" w:rsidRDefault="00827EC1" w:rsidP="002628C5">
      <w:pPr>
        <w:jc w:val="both"/>
        <w:rPr>
          <w:rFonts w:ascii="Footlight MT Light" w:hAnsi="Footlight MT Light"/>
          <w:color w:val="39546E" w:themeColor="accent4" w:themeShade="80"/>
        </w:rPr>
      </w:pPr>
    </w:p>
    <w:p w14:paraId="082ABE89" w14:textId="77777777" w:rsidR="00827EC1" w:rsidRPr="002628C5" w:rsidRDefault="00827EC1" w:rsidP="002628C5">
      <w:pPr>
        <w:jc w:val="both"/>
        <w:rPr>
          <w:rFonts w:ascii="Footlight MT Light" w:hAnsi="Footlight MT Light"/>
          <w:color w:val="39546E" w:themeColor="accent4" w:themeShade="80"/>
        </w:rPr>
      </w:pPr>
    </w:p>
    <w:p w14:paraId="2784E87F" w14:textId="51FB93B7" w:rsidR="00827EC1" w:rsidRPr="002628C5" w:rsidRDefault="0024095A"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kern w:val="0"/>
          <w:lang w:val="en-IN" w:eastAsia="en-IN"/>
          <w14:ligatures w14:val="none"/>
        </w:rPr>
        <w:lastRenderedPageBreak/>
        <mc:AlternateContent>
          <mc:Choice Requires="wps">
            <w:drawing>
              <wp:anchor distT="0" distB="0" distL="114300" distR="114300" simplePos="0" relativeHeight="251685888" behindDoc="0" locked="0" layoutInCell="1" allowOverlap="1" wp14:anchorId="4EEF39A2" wp14:editId="3CA45802">
                <wp:simplePos x="0" y="0"/>
                <wp:positionH relativeFrom="page">
                  <wp:align>left</wp:align>
                </wp:positionH>
                <wp:positionV relativeFrom="page">
                  <wp:align>top</wp:align>
                </wp:positionV>
                <wp:extent cx="476250" cy="10039350"/>
                <wp:effectExtent l="0" t="0" r="19050" b="19050"/>
                <wp:wrapNone/>
                <wp:docPr id="928730602"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E1DB05" id="Rectangle 1" o:spid="_x0000_s1026" style="position:absolute;margin-left:0;margin-top:0;width:37.5pt;height:790.5pt;z-index:25168588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r w:rsidR="00827EC1" w:rsidRPr="002628C5">
        <w:rPr>
          <w:rFonts w:ascii="Footlight MT Light" w:eastAsia="Times New Roman" w:hAnsi="Footlight MT Light" w:cs="Times New Roman"/>
          <w:b/>
          <w:bCs/>
          <w:color w:val="39546E" w:themeColor="accent4" w:themeShade="80"/>
          <w:kern w:val="0"/>
          <w:lang w:val="en-IN" w:eastAsia="en-IN"/>
          <w14:ligatures w14:val="none"/>
        </w:rPr>
        <w:t>Department and Region Separation</w:t>
      </w:r>
      <w:bookmarkStart w:id="0" w:name="_Hlk236130917"/>
      <w:r w:rsidR="00827EC1" w:rsidRPr="002628C5">
        <w:rPr>
          <w:rFonts w:ascii="Segoe UI Emoji" w:hAnsi="Segoe UI Emoji" w:cs="Segoe UI Emoji"/>
          <w:color w:val="39546E" w:themeColor="accent4" w:themeShade="80"/>
        </w:rPr>
        <w:t>✅</w:t>
      </w:r>
      <w:bookmarkEnd w:id="0"/>
    </w:p>
    <w:p w14:paraId="30D82388" w14:textId="0E56971C" w:rsidR="00827EC1" w:rsidRPr="002628C5" w:rsidRDefault="00827EC1" w:rsidP="002628C5">
      <w:pPr>
        <w:numPr>
          <w:ilvl w:val="0"/>
          <w:numId w:val="12"/>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The </w:t>
      </w:r>
      <w:r w:rsidRPr="002628C5">
        <w:rPr>
          <w:rFonts w:ascii="Footlight MT Light" w:eastAsia="Times New Roman" w:hAnsi="Footlight MT Light" w:cs="Courier New"/>
          <w:color w:val="39546E" w:themeColor="accent4" w:themeShade="80"/>
          <w:kern w:val="0"/>
          <w:lang w:val="en-IN" w:eastAsia="en-IN"/>
          <w14:ligatures w14:val="none"/>
        </w:rPr>
        <w:t>Department Region</w:t>
      </w:r>
      <w:r w:rsidRPr="002628C5">
        <w:rPr>
          <w:rFonts w:ascii="Footlight MT Light" w:eastAsia="Times New Roman" w:hAnsi="Footlight MT Light" w:cs="Times New Roman"/>
          <w:color w:val="39546E" w:themeColor="accent4" w:themeShade="80"/>
          <w:kern w:val="0"/>
          <w:lang w:val="en-IN" w:eastAsia="en-IN"/>
          <w14:ligatures w14:val="none"/>
        </w:rPr>
        <w:t xml:space="preserve"> column contained two different attributes combined in a single column.</w:t>
      </w:r>
    </w:p>
    <w:p w14:paraId="6ED7F89D" w14:textId="0B8F1E5D" w:rsidR="00827EC1" w:rsidRPr="002628C5" w:rsidRDefault="00827EC1" w:rsidP="002628C5">
      <w:pPr>
        <w:numPr>
          <w:ilvl w:val="0"/>
          <w:numId w:val="12"/>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The column was split into two separate columns: </w:t>
      </w:r>
      <w:r w:rsidRPr="002628C5">
        <w:rPr>
          <w:rFonts w:ascii="Footlight MT Light" w:eastAsia="Times New Roman" w:hAnsi="Footlight MT Light" w:cs="Courier New"/>
          <w:color w:val="39546E" w:themeColor="accent4" w:themeShade="80"/>
          <w:kern w:val="0"/>
          <w:lang w:val="en-IN" w:eastAsia="en-IN"/>
          <w14:ligatures w14:val="none"/>
        </w:rPr>
        <w:t>Department</w:t>
      </w:r>
      <w:r w:rsidRPr="002628C5">
        <w:rPr>
          <w:rFonts w:ascii="Footlight MT Light" w:eastAsia="Times New Roman" w:hAnsi="Footlight MT Light" w:cs="Times New Roman"/>
          <w:color w:val="39546E" w:themeColor="accent4" w:themeShade="80"/>
          <w:kern w:val="0"/>
          <w:lang w:val="en-IN" w:eastAsia="en-IN"/>
          <w14:ligatures w14:val="none"/>
        </w:rPr>
        <w:t xml:space="preserve"> and </w:t>
      </w:r>
      <w:r w:rsidRPr="002628C5">
        <w:rPr>
          <w:rFonts w:ascii="Footlight MT Light" w:eastAsia="Times New Roman" w:hAnsi="Footlight MT Light" w:cs="Courier New"/>
          <w:color w:val="39546E" w:themeColor="accent4" w:themeShade="80"/>
          <w:kern w:val="0"/>
          <w:lang w:val="en-IN" w:eastAsia="en-IN"/>
          <w14:ligatures w14:val="none"/>
        </w:rPr>
        <w:t>Region</w:t>
      </w:r>
      <w:r w:rsidRPr="002628C5">
        <w:rPr>
          <w:rFonts w:ascii="Footlight MT Light" w:eastAsia="Times New Roman" w:hAnsi="Footlight MT Light" w:cs="Times New Roman"/>
          <w:color w:val="39546E" w:themeColor="accent4" w:themeShade="80"/>
          <w:kern w:val="0"/>
          <w:lang w:val="en-IN" w:eastAsia="en-IN"/>
          <w14:ligatures w14:val="none"/>
        </w:rPr>
        <w:t>.</w:t>
      </w:r>
    </w:p>
    <w:p w14:paraId="6E698190" w14:textId="59FA0B29" w:rsidR="00827EC1" w:rsidRPr="002628C5" w:rsidRDefault="00590F36" w:rsidP="002628C5">
      <w:pPr>
        <w:numPr>
          <w:ilvl w:val="0"/>
          <w:numId w:val="12"/>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kern w:val="0"/>
          <w:lang w:val="en-IN" w:eastAsia="en-IN"/>
        </w:rPr>
        <w:drawing>
          <wp:anchor distT="0" distB="0" distL="114300" distR="114300" simplePos="0" relativeHeight="251683840" behindDoc="0" locked="0" layoutInCell="1" allowOverlap="1" wp14:anchorId="4BB90E30" wp14:editId="688AF7BD">
            <wp:simplePos x="0" y="0"/>
            <wp:positionH relativeFrom="margin">
              <wp:align>left</wp:align>
            </wp:positionH>
            <wp:positionV relativeFrom="page">
              <wp:posOffset>2338119</wp:posOffset>
            </wp:positionV>
            <wp:extent cx="5942965" cy="2125980"/>
            <wp:effectExtent l="171450" t="152400" r="153035" b="160020"/>
            <wp:wrapSquare wrapText="bothSides"/>
            <wp:docPr id="12622341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34182" name="Picture 1262234182"/>
                    <pic:cNvPicPr/>
                  </pic:nvPicPr>
                  <pic:blipFill>
                    <a:blip r:embed="rId24">
                      <a:extLst>
                        <a:ext uri="{28A0092B-C50C-407E-A947-70E740481C1C}">
                          <a14:useLocalDpi xmlns:a14="http://schemas.microsoft.com/office/drawing/2010/main" val="0"/>
                        </a:ext>
                      </a:extLst>
                    </a:blip>
                    <a:stretch>
                      <a:fillRect/>
                    </a:stretch>
                  </pic:blipFill>
                  <pic:spPr>
                    <a:xfrm>
                      <a:off x="0" y="0"/>
                      <a:ext cx="5942965" cy="212598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00827EC1" w:rsidRPr="002628C5">
        <w:rPr>
          <w:rFonts w:ascii="Footlight MT Light" w:eastAsia="Times New Roman" w:hAnsi="Footlight MT Light" w:cs="Times New Roman"/>
          <w:color w:val="39546E" w:themeColor="accent4" w:themeShade="80"/>
          <w:kern w:val="0"/>
          <w:lang w:val="en-IN" w:eastAsia="en-IN"/>
          <w14:ligatures w14:val="none"/>
        </w:rPr>
        <w:t>The hyphen (-) delimiter was used to separate the values.</w:t>
      </w:r>
    </w:p>
    <w:p w14:paraId="08BF6E02" w14:textId="6766488C" w:rsidR="00827EC1" w:rsidRPr="002628C5" w:rsidRDefault="00827EC1" w:rsidP="002628C5">
      <w:pPr>
        <w:spacing w:after="100" w:afterAutospacing="1"/>
        <w:ind w:left="720"/>
        <w:jc w:val="both"/>
        <w:rPr>
          <w:rFonts w:ascii="Footlight MT Light" w:eastAsia="Times New Roman" w:hAnsi="Footlight MT Light" w:cs="Times New Roman"/>
          <w:color w:val="39546E" w:themeColor="accent4" w:themeShade="80"/>
          <w:kern w:val="0"/>
          <w:lang w:val="en-IN" w:eastAsia="en-IN"/>
          <w14:ligatures w14:val="none"/>
        </w:rPr>
      </w:pPr>
    </w:p>
    <w:p w14:paraId="200790D1" w14:textId="5798D2DA" w:rsidR="00827EC1" w:rsidRPr="002628C5" w:rsidRDefault="00827EC1" w:rsidP="002628C5">
      <w:pPr>
        <w:jc w:val="both"/>
        <w:rPr>
          <w:rFonts w:ascii="Footlight MT Light" w:hAnsi="Footlight MT Light"/>
          <w:color w:val="39546E" w:themeColor="accent4" w:themeShade="80"/>
        </w:rPr>
      </w:pPr>
    </w:p>
    <w:p w14:paraId="68E2239D" w14:textId="77777777" w:rsidR="0024095A" w:rsidRPr="002628C5" w:rsidRDefault="00E43081" w:rsidP="002628C5">
      <w:pPr>
        <w:jc w:val="both"/>
        <w:rPr>
          <w:rFonts w:ascii="Footlight MT Light" w:hAnsi="Footlight MT Light"/>
          <w:color w:val="39546E" w:themeColor="accent4" w:themeShade="80"/>
        </w:rPr>
      </w:pPr>
      <w:r w:rsidRPr="002628C5">
        <w:rPr>
          <w:rFonts w:ascii="Footlight MT Light" w:eastAsia="Times New Roman" w:hAnsi="Footlight MT Light" w:cs="Times New Roman"/>
          <w:noProof/>
          <w:color w:val="39546E" w:themeColor="accent4" w:themeShade="80"/>
          <w:kern w:val="0"/>
          <w:lang w:val="en-IN" w:eastAsia="en-IN"/>
        </w:rPr>
        <w:drawing>
          <wp:inline distT="0" distB="0" distL="0" distR="0" wp14:anchorId="756626EC" wp14:editId="2C315E56">
            <wp:extent cx="2171700" cy="2984256"/>
            <wp:effectExtent l="304800" t="304800" r="323850" b="330835"/>
            <wp:docPr id="50412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293" name="Picture 5041293"/>
                    <pic:cNvPicPr/>
                  </pic:nvPicPr>
                  <pic:blipFill>
                    <a:blip r:embed="rId25">
                      <a:extLst>
                        <a:ext uri="{28A0092B-C50C-407E-A947-70E740481C1C}">
                          <a14:useLocalDpi xmlns:a14="http://schemas.microsoft.com/office/drawing/2010/main" val="0"/>
                        </a:ext>
                      </a:extLst>
                    </a:blip>
                    <a:stretch>
                      <a:fillRect/>
                    </a:stretch>
                  </pic:blipFill>
                  <pic:spPr>
                    <a:xfrm>
                      <a:off x="0" y="0"/>
                      <a:ext cx="2176420" cy="299074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4B93354F" w14:textId="77777777" w:rsidR="0024095A" w:rsidRPr="002628C5" w:rsidRDefault="0024095A" w:rsidP="002628C5">
      <w:pPr>
        <w:jc w:val="both"/>
        <w:rPr>
          <w:rFonts w:ascii="Footlight MT Light" w:hAnsi="Footlight MT Light"/>
          <w:color w:val="39546E" w:themeColor="accent4" w:themeShade="80"/>
        </w:rPr>
      </w:pPr>
    </w:p>
    <w:p w14:paraId="2BDEB99A" w14:textId="513E6C11" w:rsidR="004421A6" w:rsidRPr="002628C5" w:rsidRDefault="004421A6" w:rsidP="002628C5">
      <w:pPr>
        <w:jc w:val="both"/>
        <w:rPr>
          <w:rFonts w:ascii="Footlight MT Light" w:hAnsi="Footlight MT Light"/>
          <w:color w:val="39546E" w:themeColor="accent4" w:themeShade="80"/>
        </w:rPr>
      </w:pPr>
      <w:r w:rsidRPr="002628C5">
        <w:rPr>
          <w:rFonts w:ascii="Footlight MT Light" w:eastAsia="Times New Roman" w:hAnsi="Footlight MT Light" w:cs="Times New Roman"/>
          <w:noProof/>
          <w:color w:val="39546E" w:themeColor="accent4" w:themeShade="80"/>
          <w:kern w:val="0"/>
          <w:lang w:val="en-IN" w:eastAsia="en-IN"/>
          <w14:ligatures w14:val="none"/>
        </w:rPr>
        <mc:AlternateContent>
          <mc:Choice Requires="wps">
            <w:drawing>
              <wp:anchor distT="0" distB="0" distL="114300" distR="114300" simplePos="0" relativeHeight="251699200" behindDoc="0" locked="0" layoutInCell="1" allowOverlap="1" wp14:anchorId="62C4AADB" wp14:editId="24D67910">
                <wp:simplePos x="0" y="0"/>
                <wp:positionH relativeFrom="page">
                  <wp:align>left</wp:align>
                </wp:positionH>
                <wp:positionV relativeFrom="page">
                  <wp:posOffset>-17584</wp:posOffset>
                </wp:positionV>
                <wp:extent cx="476250" cy="10039350"/>
                <wp:effectExtent l="0" t="0" r="19050" b="19050"/>
                <wp:wrapNone/>
                <wp:docPr id="193309121"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C091ED" id="Rectangle 1" o:spid="_x0000_s1026" style="position:absolute;margin-left:0;margin-top:-1.4pt;width:37.5pt;height:790.5pt;z-index:25169920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" fillcolor="#9da2c0" strokecolor="#64685e" strokeweight="1pt">
                <w10:wrap anchorx="page" anchory="page"/>
              </v:rect>
            </w:pict>
          </mc:Fallback>
        </mc:AlternateContent>
      </w:r>
    </w:p>
    <w:p w14:paraId="67BD28FE" w14:textId="0EF61856" w:rsidR="004421A6" w:rsidRPr="002628C5" w:rsidRDefault="004421A6" w:rsidP="002628C5">
      <w:pPr>
        <w:jc w:val="both"/>
        <w:rPr>
          <w:rFonts w:ascii="Footlight MT Light" w:hAnsi="Footlight MT Light"/>
          <w:b/>
          <w:bCs/>
          <w:color w:val="39546E" w:themeColor="accent4" w:themeShade="80"/>
          <w:lang w:val="en-IN"/>
        </w:rPr>
      </w:pPr>
      <w:r w:rsidRPr="002628C5">
        <w:rPr>
          <w:rFonts w:ascii="Footlight MT Light" w:hAnsi="Footlight MT Light"/>
          <w:b/>
          <w:bCs/>
          <w:color w:val="39546E" w:themeColor="accent4" w:themeShade="80"/>
          <w:lang w:val="en-IN"/>
        </w:rPr>
        <w:lastRenderedPageBreak/>
        <w:t>Handling Missing Values in Salary Column</w:t>
      </w:r>
      <w:r w:rsidRPr="002628C5">
        <w:rPr>
          <w:rFonts w:ascii="Segoe UI Emoji" w:hAnsi="Segoe UI Emoji" w:cs="Segoe UI Emoji"/>
          <w:color w:val="39546E" w:themeColor="accent4" w:themeShade="80"/>
        </w:rPr>
        <w:t>✅</w:t>
      </w:r>
    </w:p>
    <w:p w14:paraId="5EDA7D6D" w14:textId="2E2D36BC" w:rsidR="004421A6" w:rsidRPr="002628C5" w:rsidRDefault="004421A6" w:rsidP="002628C5">
      <w:pPr>
        <w:jc w:val="both"/>
        <w:rPr>
          <w:rFonts w:ascii="Footlight MT Light" w:hAnsi="Footlight MT Light"/>
          <w:color w:val="39546E" w:themeColor="accent4" w:themeShade="80"/>
          <w:lang w:val="en-IN"/>
        </w:rPr>
      </w:pPr>
      <w:r w:rsidRPr="002628C5">
        <w:rPr>
          <w:rFonts w:ascii="Footlight MT Light" w:hAnsi="Footlight MT Light"/>
          <w:color w:val="39546E" w:themeColor="accent4" w:themeShade="80"/>
          <w:lang w:val="en-IN"/>
        </w:rPr>
        <w:t xml:space="preserve">During the data cleaning process, missing values were identified in the </w:t>
      </w:r>
      <w:r w:rsidRPr="002628C5">
        <w:rPr>
          <w:rFonts w:ascii="Footlight MT Light" w:hAnsi="Footlight MT Light"/>
          <w:b/>
          <w:bCs/>
          <w:color w:val="39546E" w:themeColor="accent4" w:themeShade="80"/>
          <w:lang w:val="en-IN"/>
        </w:rPr>
        <w:t>Salary</w:t>
      </w:r>
      <w:r w:rsidRPr="002628C5">
        <w:rPr>
          <w:rFonts w:ascii="Footlight MT Light" w:hAnsi="Footlight MT Light"/>
          <w:color w:val="39546E" w:themeColor="accent4" w:themeShade="80"/>
          <w:lang w:val="en-IN"/>
        </w:rPr>
        <w:t xml:space="preserve"> column. Since salary data can contain extreme values (high-income employees), replacing missing values using the mean could affect the accuracy because outliers can increase the average value.</w:t>
      </w:r>
    </w:p>
    <w:p w14:paraId="7F0AA0AD" w14:textId="4C2C6241" w:rsidR="004421A6" w:rsidRPr="002628C5" w:rsidRDefault="004421A6" w:rsidP="002628C5">
      <w:pPr>
        <w:jc w:val="both"/>
        <w:rPr>
          <w:rFonts w:ascii="Footlight MT Light" w:hAnsi="Footlight MT Light"/>
          <w:color w:val="39546E" w:themeColor="accent4" w:themeShade="80"/>
          <w:lang w:val="en-IN"/>
        </w:rPr>
      </w:pPr>
      <w:r w:rsidRPr="002628C5">
        <w:rPr>
          <w:rFonts w:ascii="Footlight MT Light" w:hAnsi="Footlight MT Light"/>
          <w:color w:val="39546E" w:themeColor="accent4" w:themeShade="80"/>
          <w:lang w:val="en-IN"/>
        </w:rPr>
        <w:t xml:space="preserve">Therefore, the </w:t>
      </w:r>
      <w:r w:rsidRPr="002628C5">
        <w:rPr>
          <w:rFonts w:ascii="Footlight MT Light" w:hAnsi="Footlight MT Light"/>
          <w:b/>
          <w:bCs/>
          <w:color w:val="39546E" w:themeColor="accent4" w:themeShade="80"/>
          <w:lang w:val="en-IN"/>
        </w:rPr>
        <w:t>Median imputation method</w:t>
      </w:r>
      <w:r w:rsidRPr="002628C5">
        <w:rPr>
          <w:rFonts w:ascii="Footlight MT Light" w:hAnsi="Footlight MT Light"/>
          <w:color w:val="39546E" w:themeColor="accent4" w:themeShade="80"/>
          <w:lang w:val="en-IN"/>
        </w:rPr>
        <w:t xml:space="preserve"> was selected to replace the missing salary values. The median represents the middle value of the salary distribution and is less affected by extreme salary values.</w:t>
      </w:r>
    </w:p>
    <w:p w14:paraId="549FECF5" w14:textId="6EE4C5EE" w:rsidR="004421A6" w:rsidRPr="002628C5" w:rsidRDefault="004421A6" w:rsidP="002628C5">
      <w:pPr>
        <w:jc w:val="both"/>
        <w:rPr>
          <w:rFonts w:ascii="Footlight MT Light" w:hAnsi="Footlight MT Light"/>
          <w:color w:val="39546E" w:themeColor="accent4" w:themeShade="80"/>
          <w:lang w:val="en-IN"/>
        </w:rPr>
      </w:pPr>
      <w:r w:rsidRPr="002628C5">
        <w:rPr>
          <w:rFonts w:ascii="Footlight MT Light" w:hAnsi="Footlight MT Light"/>
          <w:noProof/>
          <w:color w:val="39546E" w:themeColor="accent4" w:themeShade="80"/>
          <w:lang w:val="en-IN"/>
        </w:rPr>
        <w:drawing>
          <wp:inline distT="0" distB="0" distL="0" distR="0" wp14:anchorId="598A3538" wp14:editId="00DF8EA0">
            <wp:extent cx="4782217" cy="581106"/>
            <wp:effectExtent l="304800" t="304800" r="323215" b="333375"/>
            <wp:docPr id="9512236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3649" name="Picture 951223649"/>
                    <pic:cNvPicPr/>
                  </pic:nvPicPr>
                  <pic:blipFill>
                    <a:blip r:embed="rId26">
                      <a:extLst>
                        <a:ext uri="{28A0092B-C50C-407E-A947-70E740481C1C}">
                          <a14:useLocalDpi xmlns:a14="http://schemas.microsoft.com/office/drawing/2010/main" val="0"/>
                        </a:ext>
                      </a:extLst>
                    </a:blip>
                    <a:stretch>
                      <a:fillRect/>
                    </a:stretch>
                  </pic:blipFill>
                  <pic:spPr>
                    <a:xfrm>
                      <a:off x="0" y="0"/>
                      <a:ext cx="4782217" cy="58110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33674FDE" w14:textId="77777777" w:rsidR="004421A6" w:rsidRPr="002628C5" w:rsidRDefault="004421A6" w:rsidP="002628C5">
      <w:pPr>
        <w:jc w:val="both"/>
        <w:rPr>
          <w:rFonts w:ascii="Footlight MT Light" w:hAnsi="Footlight MT Light"/>
          <w:color w:val="39546E" w:themeColor="accent4" w:themeShade="80"/>
        </w:rPr>
      </w:pPr>
    </w:p>
    <w:p w14:paraId="38DA4A67" w14:textId="76D1CD0B" w:rsidR="002B473B" w:rsidRPr="002628C5" w:rsidRDefault="00D63740" w:rsidP="002628C5">
      <w:pPr>
        <w:spacing w:after="100" w:afterAutospacing="1"/>
        <w:ind w:left="0"/>
        <w:jc w:val="both"/>
        <w:outlineLvl w:val="1"/>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lang w:val="en-IN" w:eastAsia="en-IN"/>
        </w:rPr>
        <mc:AlternateContent>
          <mc:Choice Requires="wps">
            <w:drawing>
              <wp:anchor distT="0" distB="0" distL="114300" distR="114300" simplePos="0" relativeHeight="251687936" behindDoc="0" locked="0" layoutInCell="1" allowOverlap="1" wp14:anchorId="7580BDCB" wp14:editId="7900748A">
                <wp:simplePos x="0" y="0"/>
                <wp:positionH relativeFrom="page">
                  <wp:posOffset>-977</wp:posOffset>
                </wp:positionH>
                <wp:positionV relativeFrom="page">
                  <wp:align>top</wp:align>
                </wp:positionV>
                <wp:extent cx="476250" cy="10039350"/>
                <wp:effectExtent l="0" t="0" r="19050" b="19050"/>
                <wp:wrapNone/>
                <wp:docPr id="785970759"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FC011" id="Rectangle 1" o:spid="_x0000_s1026" style="position:absolute;margin-left:-.1pt;margin-top:0;width:37.5pt;height:790.5pt;z-index:25168793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" fillcolor="#9da2c0" strokecolor="#64685e" strokeweight="1pt">
                <w10:wrap anchorx="page" anchory="page"/>
              </v:rect>
            </w:pict>
          </mc:Fallback>
        </mc:AlternateContent>
      </w:r>
      <w:r w:rsidR="002B473B" w:rsidRPr="002628C5">
        <w:rPr>
          <w:rFonts w:ascii="Footlight MT Light" w:eastAsia="Times New Roman" w:hAnsi="Footlight MT Light" w:cs="Times New Roman"/>
          <w:b/>
          <w:bCs/>
          <w:color w:val="39546E" w:themeColor="accent4" w:themeShade="80"/>
          <w:kern w:val="0"/>
          <w:lang w:val="en-IN" w:eastAsia="en-IN"/>
          <w14:ligatures w14:val="none"/>
        </w:rPr>
        <w:t>Creating Calculated Fields</w:t>
      </w:r>
      <w:bookmarkStart w:id="1" w:name="_Hlk236134632"/>
      <w:r w:rsidR="002B473B" w:rsidRPr="002628C5">
        <w:rPr>
          <w:rFonts w:ascii="Segoe UI Emoji" w:hAnsi="Segoe UI Emoji" w:cs="Segoe UI Emoji"/>
          <w:color w:val="39546E" w:themeColor="accent4" w:themeShade="80"/>
        </w:rPr>
        <w:t>✅</w:t>
      </w:r>
      <w:bookmarkEnd w:id="1"/>
    </w:p>
    <w:p w14:paraId="296D4450" w14:textId="3BB165FC" w:rsidR="002B473B" w:rsidRPr="002628C5" w:rsidRDefault="002B473B" w:rsidP="002628C5">
      <w:pPr>
        <w:spacing w:after="100" w:afterAutospacing="1"/>
        <w:ind w:left="0"/>
        <w:jc w:val="both"/>
        <w:outlineLvl w:val="1"/>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 xml:space="preserve"> Salary Scale</w:t>
      </w:r>
    </w:p>
    <w:p w14:paraId="5FE279F7" w14:textId="040E9C00" w:rsidR="002B473B" w:rsidRPr="002628C5" w:rsidRDefault="002B473B"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Objective:</w:t>
      </w:r>
      <w:r w:rsidRPr="002628C5">
        <w:rPr>
          <w:rFonts w:ascii="Footlight MT Light" w:eastAsia="Times New Roman" w:hAnsi="Footlight MT Light" w:cs="Times New Roman"/>
          <w:color w:val="39546E" w:themeColor="accent4" w:themeShade="80"/>
          <w:kern w:val="0"/>
          <w:lang w:val="en-IN" w:eastAsia="en-IN"/>
          <w14:ligatures w14:val="none"/>
        </w:rPr>
        <w:br/>
        <w:t xml:space="preserve">A calculated column named </w:t>
      </w:r>
      <w:r w:rsidRPr="002628C5">
        <w:rPr>
          <w:rFonts w:ascii="Footlight MT Light" w:eastAsia="Times New Roman" w:hAnsi="Footlight MT Light" w:cs="Times New Roman"/>
          <w:b/>
          <w:bCs/>
          <w:color w:val="39546E" w:themeColor="accent4" w:themeShade="80"/>
          <w:kern w:val="0"/>
          <w:lang w:val="en-IN" w:eastAsia="en-IN"/>
          <w14:ligatures w14:val="none"/>
        </w:rPr>
        <w:t>Salary Scale</w:t>
      </w:r>
      <w:r w:rsidRPr="002628C5">
        <w:rPr>
          <w:rFonts w:ascii="Footlight MT Light" w:eastAsia="Times New Roman" w:hAnsi="Footlight MT Light" w:cs="Times New Roman"/>
          <w:color w:val="39546E" w:themeColor="accent4" w:themeShade="80"/>
          <w:kern w:val="0"/>
          <w:lang w:val="en-IN" w:eastAsia="en-IN"/>
          <w14:ligatures w14:val="none"/>
        </w:rPr>
        <w:t xml:space="preserve"> was created to classify employees into different salary categories. This helps in analysing the workforce based on salary ranges and simplifies reporting and visualization.</w:t>
      </w:r>
    </w:p>
    <w:p w14:paraId="0E6DEED2" w14:textId="45309E3E" w:rsidR="002B473B" w:rsidRPr="002628C5" w:rsidRDefault="002B473B"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Formula Used:</w:t>
      </w:r>
    </w:p>
    <w:p w14:paraId="2A6FABF5" w14:textId="6BBE18FF" w:rsidR="002B473B" w:rsidRPr="002628C5" w:rsidRDefault="002B473B" w:rsidP="00262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Footlight MT Light" w:eastAsia="Times New Roman" w:hAnsi="Footlight MT Light" w:cs="Courier New"/>
          <w:color w:val="39546E" w:themeColor="accent4" w:themeShade="80"/>
          <w:kern w:val="0"/>
          <w:lang w:val="en-IN" w:eastAsia="en-IN"/>
          <w14:ligatures w14:val="none"/>
        </w:rPr>
      </w:pPr>
      <w:r w:rsidRPr="002628C5">
        <w:rPr>
          <w:rFonts w:ascii="Footlight MT Light" w:eastAsia="Times New Roman" w:hAnsi="Footlight MT Light" w:cs="Courier New"/>
          <w:color w:val="39546E" w:themeColor="accent4" w:themeShade="80"/>
          <w:kern w:val="0"/>
          <w:lang w:val="en-IN" w:eastAsia="en-IN"/>
          <w14:ligatures w14:val="none"/>
        </w:rPr>
        <w:t>=IF (J2&lt;70000,"Low”, IF(J2&lt;100000,"Medium","High"))</w:t>
      </w:r>
    </w:p>
    <w:p w14:paraId="538473EA" w14:textId="234E623C" w:rsidR="00D63740" w:rsidRPr="002628C5" w:rsidRDefault="00D63740" w:rsidP="002628C5">
      <w:pPr>
        <w:jc w:val="both"/>
        <w:rPr>
          <w:rFonts w:ascii="Footlight MT Light" w:hAnsi="Footlight MT Light"/>
          <w:color w:val="39546E" w:themeColor="accent4" w:themeShade="80"/>
        </w:rPr>
      </w:pPr>
    </w:p>
    <w:p w14:paraId="41957F3D" w14:textId="19EFD946" w:rsidR="00D63740" w:rsidRPr="002628C5" w:rsidRDefault="00D63740" w:rsidP="002628C5">
      <w:pPr>
        <w:jc w:val="both"/>
        <w:rPr>
          <w:rFonts w:ascii="Footlight MT Light" w:hAnsi="Footlight MT Light"/>
          <w:color w:val="39546E" w:themeColor="accent4" w:themeShade="80"/>
        </w:rPr>
      </w:pPr>
    </w:p>
    <w:p w14:paraId="479C9742" w14:textId="77777777" w:rsidR="00D63740" w:rsidRPr="002628C5" w:rsidRDefault="00D63740" w:rsidP="002628C5">
      <w:pPr>
        <w:jc w:val="both"/>
        <w:rPr>
          <w:rFonts w:ascii="Footlight MT Light" w:eastAsia="Times New Roman" w:hAnsi="Footlight MT Light" w:cs="Times New Roman"/>
          <w:color w:val="39546E" w:themeColor="accent4" w:themeShade="80"/>
          <w:lang w:val="en-IN" w:eastAsia="en-IN"/>
        </w:rPr>
      </w:pPr>
      <w:r w:rsidRPr="002628C5">
        <w:rPr>
          <w:rStyle w:val="Strong"/>
          <w:rFonts w:ascii="Footlight MT Light" w:hAnsi="Footlight MT Light"/>
          <w:color w:val="39546E" w:themeColor="accent4" w:themeShade="80"/>
        </w:rPr>
        <w:t>Outcome:</w:t>
      </w:r>
      <w:r w:rsidRPr="002628C5">
        <w:rPr>
          <w:rFonts w:ascii="Footlight MT Light" w:hAnsi="Footlight MT Light"/>
          <w:color w:val="39546E" w:themeColor="accent4" w:themeShade="80"/>
        </w:rPr>
        <w:br/>
        <w:t>Each employee is automatically assigned a salary category (Low, Medium, or High), making it easier to compare employees and create summary reports and Power BI visualizations.</w:t>
      </w:r>
    </w:p>
    <w:p w14:paraId="65A70BD6" w14:textId="5A3285A8" w:rsidR="008E4B7F" w:rsidRPr="002628C5" w:rsidRDefault="005E58D6" w:rsidP="002628C5">
      <w:pPr>
        <w:spacing w:after="100" w:afterAutospacing="1"/>
        <w:ind w:left="0"/>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lang w:val="en-IN" w:eastAsia="en-IN"/>
        </w:rPr>
        <mc:AlternateContent>
          <mc:Choice Requires="wps">
            <w:drawing>
              <wp:anchor distT="0" distB="0" distL="114300" distR="114300" simplePos="0" relativeHeight="251691008" behindDoc="0" locked="0" layoutInCell="1" allowOverlap="1" wp14:anchorId="5FD593FB" wp14:editId="4C7C62B8">
                <wp:simplePos x="0" y="0"/>
                <wp:positionH relativeFrom="page">
                  <wp:align>left</wp:align>
                </wp:positionH>
                <wp:positionV relativeFrom="page">
                  <wp:align>top</wp:align>
                </wp:positionV>
                <wp:extent cx="476250" cy="10039350"/>
                <wp:effectExtent l="0" t="0" r="19050" b="19050"/>
                <wp:wrapNone/>
                <wp:docPr id="365755917"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F32D7" id="Rectangle 1" o:spid="_x0000_s1026" style="position:absolute;margin-left:0;margin-top:0;width:37.5pt;height:790.5pt;z-index:25169100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r w:rsidR="008E4B7F" w:rsidRPr="002628C5">
        <w:rPr>
          <w:rFonts w:ascii="Footlight MT Light" w:eastAsia="Times New Roman" w:hAnsi="Footlight MT Light" w:cs="Times New Roman"/>
          <w:b/>
          <w:bCs/>
          <w:color w:val="39546E" w:themeColor="accent4" w:themeShade="80"/>
          <w:kern w:val="0"/>
          <w:lang w:val="en-IN" w:eastAsia="en-IN"/>
          <w14:ligatures w14:val="none"/>
        </w:rPr>
        <w:t>Years of Experience</w:t>
      </w:r>
      <w:r w:rsidRPr="002628C5">
        <w:rPr>
          <w:rFonts w:ascii="Segoe UI Emoji" w:hAnsi="Segoe UI Emoji" w:cs="Segoe UI Emoji"/>
          <w:color w:val="39546E" w:themeColor="accent4" w:themeShade="80"/>
        </w:rPr>
        <w:t>✅</w:t>
      </w:r>
    </w:p>
    <w:p w14:paraId="547DED34" w14:textId="72596948" w:rsidR="008E4B7F" w:rsidRPr="002628C5" w:rsidRDefault="008E4B7F"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Objective:</w:t>
      </w:r>
      <w:r w:rsidRPr="002628C5">
        <w:rPr>
          <w:rFonts w:ascii="Footlight MT Light" w:eastAsia="Times New Roman" w:hAnsi="Footlight MT Light" w:cs="Times New Roman"/>
          <w:color w:val="39546E" w:themeColor="accent4" w:themeShade="80"/>
          <w:kern w:val="0"/>
          <w:lang w:val="en-IN" w:eastAsia="en-IN"/>
          <w14:ligatures w14:val="none"/>
        </w:rPr>
        <w:br/>
        <w:t xml:space="preserve">A calculated column named </w:t>
      </w:r>
      <w:r w:rsidRPr="002628C5">
        <w:rPr>
          <w:rFonts w:ascii="Footlight MT Light" w:eastAsia="Times New Roman" w:hAnsi="Footlight MT Light" w:cs="Times New Roman"/>
          <w:b/>
          <w:bCs/>
          <w:color w:val="39546E" w:themeColor="accent4" w:themeShade="80"/>
          <w:kern w:val="0"/>
          <w:lang w:val="en-IN" w:eastAsia="en-IN"/>
          <w14:ligatures w14:val="none"/>
        </w:rPr>
        <w:t>Years of Experience</w:t>
      </w:r>
      <w:r w:rsidRPr="002628C5">
        <w:rPr>
          <w:rFonts w:ascii="Footlight MT Light" w:eastAsia="Times New Roman" w:hAnsi="Footlight MT Light" w:cs="Times New Roman"/>
          <w:color w:val="39546E" w:themeColor="accent4" w:themeShade="80"/>
          <w:kern w:val="0"/>
          <w:lang w:val="en-IN" w:eastAsia="en-IN"/>
          <w14:ligatures w14:val="none"/>
        </w:rPr>
        <w:t xml:space="preserve"> was created to calculate the total work experience of each employee from the joining date to the current date (2026).</w:t>
      </w:r>
    </w:p>
    <w:p w14:paraId="7E01C345" w14:textId="7E2F787C" w:rsidR="008E4B7F" w:rsidRPr="002628C5" w:rsidRDefault="008E4B7F"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Formula Used:</w:t>
      </w:r>
    </w:p>
    <w:p w14:paraId="24AD370A" w14:textId="6100BD25" w:rsidR="008E4B7F" w:rsidRPr="002628C5" w:rsidRDefault="008E4B7F" w:rsidP="00262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both"/>
        <w:rPr>
          <w:rFonts w:ascii="Footlight MT Light" w:eastAsia="Times New Roman" w:hAnsi="Footlight MT Light" w:cs="Courier New"/>
          <w:color w:val="39546E" w:themeColor="accent4" w:themeShade="80"/>
          <w:kern w:val="0"/>
          <w:lang w:val="en-IN" w:eastAsia="en-IN"/>
          <w14:ligatures w14:val="none"/>
        </w:rPr>
      </w:pPr>
      <w:r w:rsidRPr="002628C5">
        <w:rPr>
          <w:rFonts w:ascii="Footlight MT Light" w:eastAsia="Times New Roman" w:hAnsi="Footlight MT Light" w:cs="Courier New"/>
          <w:color w:val="39546E" w:themeColor="accent4" w:themeShade="80"/>
          <w:kern w:val="0"/>
          <w:lang w:val="en-IN" w:eastAsia="en-IN"/>
          <w14:ligatures w14:val="none"/>
        </w:rPr>
        <w:t>=DATEDIF (I2, TODAY(),"Y")</w:t>
      </w:r>
    </w:p>
    <w:p w14:paraId="24252F9C" w14:textId="71ECF7EB" w:rsidR="008E4B7F" w:rsidRPr="002628C5" w:rsidRDefault="008E4B7F"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Logic:</w:t>
      </w:r>
      <w:r w:rsidRPr="002628C5">
        <w:rPr>
          <w:rFonts w:ascii="Footlight MT Light" w:eastAsia="Times New Roman" w:hAnsi="Footlight MT Light" w:cs="Times New Roman"/>
          <w:color w:val="39546E" w:themeColor="accent4" w:themeShade="80"/>
          <w:kern w:val="0"/>
          <w:lang w:val="en-IN" w:eastAsia="en-IN"/>
          <w14:ligatures w14:val="none"/>
        </w:rPr>
        <w:br/>
        <w:t xml:space="preserve">The </w:t>
      </w:r>
      <w:r w:rsidRPr="002628C5">
        <w:rPr>
          <w:rFonts w:ascii="Footlight MT Light" w:eastAsia="Times New Roman" w:hAnsi="Footlight MT Light" w:cs="Courier New"/>
          <w:color w:val="39546E" w:themeColor="accent4" w:themeShade="80"/>
          <w:kern w:val="0"/>
          <w:lang w:val="en-IN" w:eastAsia="en-IN"/>
          <w14:ligatures w14:val="none"/>
        </w:rPr>
        <w:t>DATEDIF</w:t>
      </w:r>
      <w:r w:rsidRPr="002628C5">
        <w:rPr>
          <w:rFonts w:ascii="Footlight MT Light" w:eastAsia="Times New Roman" w:hAnsi="Footlight MT Light" w:cs="Times New Roman"/>
          <w:color w:val="39546E" w:themeColor="accent4" w:themeShade="80"/>
          <w:kern w:val="0"/>
          <w:lang w:val="en-IN" w:eastAsia="en-IN"/>
          <w14:ligatures w14:val="none"/>
        </w:rPr>
        <w:t xml:space="preserve"> function calculates the number of complete years between the employee's joining date and the current date.</w:t>
      </w:r>
    </w:p>
    <w:p w14:paraId="60857C19" w14:textId="20C1C79F" w:rsidR="008E4B7F" w:rsidRPr="002628C5" w:rsidRDefault="00F403C8"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kern w:val="0"/>
          <w:lang w:val="en-IN" w:eastAsia="en-IN"/>
        </w:rPr>
        <w:lastRenderedPageBreak/>
        <w:drawing>
          <wp:anchor distT="0" distB="0" distL="114300" distR="114300" simplePos="0" relativeHeight="251688960" behindDoc="0" locked="0" layoutInCell="1" allowOverlap="1" wp14:anchorId="6A764066" wp14:editId="366B3468">
            <wp:simplePos x="0" y="0"/>
            <wp:positionH relativeFrom="margin">
              <wp:align>left</wp:align>
            </wp:positionH>
            <wp:positionV relativeFrom="paragraph">
              <wp:posOffset>8694</wp:posOffset>
            </wp:positionV>
            <wp:extent cx="2171700" cy="2631440"/>
            <wp:effectExtent l="152400" t="171450" r="171450" b="168910"/>
            <wp:wrapSquare wrapText="bothSides"/>
            <wp:docPr id="7444832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83265" name="Picture 744483265"/>
                    <pic:cNvPicPr/>
                  </pic:nvPicPr>
                  <pic:blipFill>
                    <a:blip r:embed="rId27">
                      <a:extLst>
                        <a:ext uri="{28A0092B-C50C-407E-A947-70E740481C1C}">
                          <a14:useLocalDpi xmlns:a14="http://schemas.microsoft.com/office/drawing/2010/main" val="0"/>
                        </a:ext>
                      </a:extLst>
                    </a:blip>
                    <a:stretch>
                      <a:fillRect/>
                    </a:stretch>
                  </pic:blipFill>
                  <pic:spPr>
                    <a:xfrm>
                      <a:off x="0" y="0"/>
                      <a:ext cx="2171700" cy="263144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52C6957" w14:textId="4C30C776" w:rsidR="008E4B7F" w:rsidRPr="002628C5" w:rsidRDefault="008E4B7F"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p>
    <w:p w14:paraId="3A365F1F" w14:textId="1E765957" w:rsidR="008E4B7F" w:rsidRPr="002628C5" w:rsidRDefault="008E4B7F"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p>
    <w:p w14:paraId="32D55659" w14:textId="75D5C472" w:rsidR="00F403C8" w:rsidRPr="002628C5" w:rsidRDefault="00F403C8"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p>
    <w:p w14:paraId="692E713E" w14:textId="47892F62" w:rsidR="00F403C8" w:rsidRPr="002628C5" w:rsidRDefault="00F403C8"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p>
    <w:p w14:paraId="33560BFB" w14:textId="5D6D2177" w:rsidR="00F403C8" w:rsidRPr="002628C5" w:rsidRDefault="00F403C8"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p>
    <w:p w14:paraId="78215391" w14:textId="77777777" w:rsidR="00F403C8" w:rsidRPr="002628C5" w:rsidRDefault="00F403C8"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p>
    <w:p w14:paraId="77C52750" w14:textId="78391A3B" w:rsidR="00F403C8" w:rsidRPr="002628C5" w:rsidRDefault="00F403C8"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p>
    <w:p w14:paraId="57D13BB9" w14:textId="62A185A7" w:rsidR="00F403C8" w:rsidRPr="002628C5" w:rsidRDefault="00F403C8"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p>
    <w:p w14:paraId="5754FA03" w14:textId="28DBE7E3" w:rsidR="00F403C8" w:rsidRPr="002628C5" w:rsidRDefault="008E4B7F" w:rsidP="002628C5">
      <w:pPr>
        <w:spacing w:after="100" w:afterAutospacing="1"/>
        <w:ind w:left="0"/>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Outcome:</w:t>
      </w:r>
    </w:p>
    <w:p w14:paraId="41A03742" w14:textId="5D2280D8" w:rsidR="008E4B7F" w:rsidRPr="002628C5" w:rsidRDefault="008E4B7F"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br/>
        <w:t>The column displays each employee's total years of experience, which can be used for employee analysis, experience-based grouping, and dashboard reporting.</w:t>
      </w:r>
    </w:p>
    <w:p w14:paraId="13D56ADF" w14:textId="04BABCB0" w:rsidR="005E58D6" w:rsidRPr="002628C5" w:rsidRDefault="005E58D6" w:rsidP="002628C5">
      <w:pPr>
        <w:spacing w:after="100" w:afterAutospacing="1"/>
        <w:ind w:left="0"/>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Age Group Classification</w:t>
      </w:r>
      <w:r w:rsidRPr="002628C5">
        <w:rPr>
          <w:rFonts w:ascii="Segoe UI Emoji" w:hAnsi="Segoe UI Emoji" w:cs="Segoe UI Emoji"/>
          <w:color w:val="39546E" w:themeColor="accent4" w:themeShade="80"/>
        </w:rPr>
        <w:t>✅</w:t>
      </w:r>
    </w:p>
    <w:p w14:paraId="7D719B2A" w14:textId="77180957" w:rsidR="005E58D6" w:rsidRPr="002628C5" w:rsidRDefault="005E58D6"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The </w:t>
      </w:r>
      <w:r w:rsidRPr="002628C5">
        <w:rPr>
          <w:rFonts w:ascii="Footlight MT Light" w:eastAsia="Times New Roman" w:hAnsi="Footlight MT Light" w:cs="Times New Roman"/>
          <w:b/>
          <w:bCs/>
          <w:color w:val="39546E" w:themeColor="accent4" w:themeShade="80"/>
          <w:kern w:val="0"/>
          <w:lang w:val="en-IN" w:eastAsia="en-IN"/>
          <w14:ligatures w14:val="none"/>
        </w:rPr>
        <w:t>Age Group</w:t>
      </w:r>
      <w:r w:rsidRPr="002628C5">
        <w:rPr>
          <w:rFonts w:ascii="Footlight MT Light" w:eastAsia="Times New Roman" w:hAnsi="Footlight MT Light" w:cs="Times New Roman"/>
          <w:color w:val="39546E" w:themeColor="accent4" w:themeShade="80"/>
          <w:kern w:val="0"/>
          <w:lang w:val="en-IN" w:eastAsia="en-IN"/>
          <w14:ligatures w14:val="none"/>
        </w:rPr>
        <w:t xml:space="preserve"> column was created by categorizing employees based on their age. Instead of analysing individual age values, employees were grouped into meaningful ranges (20–29, 30–39, </w:t>
      </w:r>
      <w:r w:rsidR="00B3303F" w:rsidRPr="002628C5">
        <w:rPr>
          <w:rFonts w:ascii="Footlight MT Light" w:eastAsia="Times New Roman" w:hAnsi="Footlight MT Light" w:cs="Times New Roman"/>
          <w:noProof/>
          <w:color w:val="39546E" w:themeColor="accent4" w:themeShade="80"/>
          <w:lang w:val="en-IN" w:eastAsia="en-IN"/>
        </w:rPr>
        <mc:AlternateContent>
          <mc:Choice Requires="wps">
            <w:drawing>
              <wp:anchor distT="0" distB="0" distL="114300" distR="114300" simplePos="0" relativeHeight="251693056" behindDoc="0" locked="0" layoutInCell="1" allowOverlap="1" wp14:anchorId="44E87017" wp14:editId="4A5AD823">
                <wp:simplePos x="0" y="0"/>
                <wp:positionH relativeFrom="page">
                  <wp:align>left</wp:align>
                </wp:positionH>
                <wp:positionV relativeFrom="page">
                  <wp:align>top</wp:align>
                </wp:positionV>
                <wp:extent cx="476250" cy="10039350"/>
                <wp:effectExtent l="0" t="0" r="19050" b="19050"/>
                <wp:wrapNone/>
                <wp:docPr id="316238510"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B0645" id="Rectangle 1" o:spid="_x0000_s1026" style="position:absolute;margin-left:0;margin-top:0;width:37.5pt;height:790.5pt;z-index:251693056;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r w:rsidRPr="002628C5">
        <w:rPr>
          <w:rFonts w:ascii="Footlight MT Light" w:eastAsia="Times New Roman" w:hAnsi="Footlight MT Light" w:cs="Times New Roman"/>
          <w:color w:val="39546E" w:themeColor="accent4" w:themeShade="80"/>
          <w:kern w:val="0"/>
          <w:lang w:val="en-IN" w:eastAsia="en-IN"/>
          <w14:ligatures w14:val="none"/>
        </w:rPr>
        <w:t>40–49, and 50+). This transformation simplifies demographic analysis and improves the readability of reports and dashboards.</w:t>
      </w:r>
    </w:p>
    <w:p w14:paraId="0A5A9645" w14:textId="6EC5C85E" w:rsidR="005E58D6" w:rsidRPr="002628C5" w:rsidRDefault="005E58D6"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Creating age groups enables effective comparison of employee distribution across different age categories and supports better visualization in Power BI. It is particularly useful for bar charts, column charts, and pie charts, where grouped categories provide clearer insights than individual age values.</w:t>
      </w:r>
    </w:p>
    <w:p w14:paraId="7A444DC9" w14:textId="2516B229" w:rsidR="00400882" w:rsidRPr="002628C5" w:rsidRDefault="00400882"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kern w:val="0"/>
          <w:lang w:val="en-IN" w:eastAsia="en-IN"/>
        </w:rPr>
        <w:drawing>
          <wp:inline distT="0" distB="0" distL="0" distR="0" wp14:anchorId="29A17245" wp14:editId="20059D42">
            <wp:extent cx="4848902" cy="400106"/>
            <wp:effectExtent l="152400" t="152400" r="161290" b="171450"/>
            <wp:docPr id="3355169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16989" name="Picture 335516989"/>
                    <pic:cNvPicPr/>
                  </pic:nvPicPr>
                  <pic:blipFill>
                    <a:blip r:embed="rId28">
                      <a:extLst>
                        <a:ext uri="{28A0092B-C50C-407E-A947-70E740481C1C}">
                          <a14:useLocalDpi xmlns:a14="http://schemas.microsoft.com/office/drawing/2010/main" val="0"/>
                        </a:ext>
                      </a:extLst>
                    </a:blip>
                    <a:stretch>
                      <a:fillRect/>
                    </a:stretch>
                  </pic:blipFill>
                  <pic:spPr>
                    <a:xfrm>
                      <a:off x="0" y="0"/>
                      <a:ext cx="4848902" cy="400106"/>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2628C5">
        <w:rPr>
          <w:rFonts w:ascii="Footlight MT Light" w:eastAsia="Times New Roman" w:hAnsi="Footlight MT Light" w:cs="Times New Roman"/>
          <w:color w:val="39546E" w:themeColor="accent4" w:themeShade="80"/>
          <w:kern w:val="0"/>
          <w:lang w:val="en-IN" w:eastAsia="en-IN"/>
          <w14:ligatures w14:val="none"/>
        </w:rPr>
        <w:t>\</w:t>
      </w:r>
    </w:p>
    <w:p w14:paraId="52916863" w14:textId="035BE2CA" w:rsidR="00E415F9" w:rsidRPr="002628C5" w:rsidRDefault="00E415F9" w:rsidP="002628C5">
      <w:pPr>
        <w:spacing w:after="100" w:afterAutospacing="1"/>
        <w:ind w:left="0"/>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Experience Group Classification</w:t>
      </w:r>
      <w:r w:rsidRPr="002628C5">
        <w:rPr>
          <w:rFonts w:ascii="Segoe UI Emoji" w:hAnsi="Segoe UI Emoji" w:cs="Segoe UI Emoji"/>
          <w:color w:val="39546E" w:themeColor="accent4" w:themeShade="80"/>
        </w:rPr>
        <w:t>✅</w:t>
      </w:r>
    </w:p>
    <w:p w14:paraId="2F5E6C91" w14:textId="0DDEEA8E" w:rsidR="00E415F9" w:rsidRPr="002628C5" w:rsidRDefault="00E415F9"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The </w:t>
      </w:r>
      <w:r w:rsidRPr="002628C5">
        <w:rPr>
          <w:rFonts w:ascii="Footlight MT Light" w:eastAsia="Times New Roman" w:hAnsi="Footlight MT Light" w:cs="Times New Roman"/>
          <w:b/>
          <w:bCs/>
          <w:color w:val="39546E" w:themeColor="accent4" w:themeShade="80"/>
          <w:kern w:val="0"/>
          <w:lang w:val="en-IN" w:eastAsia="en-IN"/>
          <w14:ligatures w14:val="none"/>
        </w:rPr>
        <w:t>Experience Group</w:t>
      </w:r>
      <w:r w:rsidRPr="002628C5">
        <w:rPr>
          <w:rFonts w:ascii="Footlight MT Light" w:eastAsia="Times New Roman" w:hAnsi="Footlight MT Light" w:cs="Times New Roman"/>
          <w:color w:val="39546E" w:themeColor="accent4" w:themeShade="80"/>
          <w:kern w:val="0"/>
          <w:lang w:val="en-IN" w:eastAsia="en-IN"/>
          <w14:ligatures w14:val="none"/>
        </w:rPr>
        <w:t xml:space="preserve"> column was created by categorizing employees based on their years of work experience. Instead of analysing each experience value individually, employees were grouped into meaningful ranges (0–2 Years, 3–5 Years, 6–10 Years, and 10+ Years). This transformation simplifies workforce analysis and improves the readability of reports.</w:t>
      </w:r>
    </w:p>
    <w:p w14:paraId="5477BEE8" w14:textId="26FB55F2" w:rsidR="00E415F9" w:rsidRPr="002628C5" w:rsidRDefault="00E415F9"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lastRenderedPageBreak/>
        <w:t>The grouped experience categories support effective visualization in Power BI by enabling comparisons of employee distribution, average salary, and performance across different experience levels. This categorization provides clearer insights than using individual experience values.</w:t>
      </w:r>
    </w:p>
    <w:p w14:paraId="3642254B" w14:textId="086B8BA1" w:rsidR="00E415F9" w:rsidRPr="002628C5" w:rsidRDefault="00E415F9"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kern w:val="0"/>
          <w:lang w:val="en-IN" w:eastAsia="en-IN"/>
        </w:rPr>
        <w:drawing>
          <wp:inline distT="0" distB="0" distL="0" distR="0" wp14:anchorId="41B1F7F5" wp14:editId="08520570">
            <wp:extent cx="5306165" cy="428685"/>
            <wp:effectExtent l="304800" t="304800" r="313690" b="333375"/>
            <wp:docPr id="4509906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90659" name="Picture 450990659"/>
                    <pic:cNvPicPr/>
                  </pic:nvPicPr>
                  <pic:blipFill>
                    <a:blip r:embed="rId29">
                      <a:extLst>
                        <a:ext uri="{28A0092B-C50C-407E-A947-70E740481C1C}">
                          <a14:useLocalDpi xmlns:a14="http://schemas.microsoft.com/office/drawing/2010/main" val="0"/>
                        </a:ext>
                      </a:extLst>
                    </a:blip>
                    <a:stretch>
                      <a:fillRect/>
                    </a:stretch>
                  </pic:blipFill>
                  <pic:spPr>
                    <a:xfrm>
                      <a:off x="0" y="0"/>
                      <a:ext cx="5306165" cy="42868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2EE88A37" w14:textId="13946F24" w:rsidR="00B3303F" w:rsidRPr="002628C5" w:rsidRDefault="00B3303F" w:rsidP="002628C5">
      <w:pPr>
        <w:spacing w:after="100" w:afterAutospacing="1"/>
        <w:ind w:left="0"/>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Performance Rating Score</w:t>
      </w:r>
    </w:p>
    <w:p w14:paraId="2A0B2FB5" w14:textId="77777777" w:rsidR="00B3303F" w:rsidRPr="002628C5" w:rsidRDefault="00B3303F"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The </w:t>
      </w:r>
      <w:r w:rsidRPr="002628C5">
        <w:rPr>
          <w:rFonts w:ascii="Footlight MT Light" w:eastAsia="Times New Roman" w:hAnsi="Footlight MT Light" w:cs="Times New Roman"/>
          <w:b/>
          <w:bCs/>
          <w:color w:val="39546E" w:themeColor="accent4" w:themeShade="80"/>
          <w:kern w:val="0"/>
          <w:lang w:val="en-IN" w:eastAsia="en-IN"/>
          <w14:ligatures w14:val="none"/>
        </w:rPr>
        <w:t>Performance Rating Score</w:t>
      </w:r>
      <w:r w:rsidRPr="002628C5">
        <w:rPr>
          <w:rFonts w:ascii="Footlight MT Light" w:eastAsia="Times New Roman" w:hAnsi="Footlight MT Light" w:cs="Times New Roman"/>
          <w:color w:val="39546E" w:themeColor="accent4" w:themeShade="80"/>
          <w:kern w:val="0"/>
          <w:lang w:val="en-IN" w:eastAsia="en-IN"/>
          <w14:ligatures w14:val="none"/>
        </w:rPr>
        <w:t xml:space="preserve"> column was created by converting qualitative performance ratings into numerical values. The ratings </w:t>
      </w:r>
      <w:r w:rsidRPr="002628C5">
        <w:rPr>
          <w:rFonts w:ascii="Footlight MT Light" w:eastAsia="Times New Roman" w:hAnsi="Footlight MT Light" w:cs="Times New Roman"/>
          <w:b/>
          <w:bCs/>
          <w:color w:val="39546E" w:themeColor="accent4" w:themeShade="80"/>
          <w:kern w:val="0"/>
          <w:lang w:val="en-IN" w:eastAsia="en-IN"/>
          <w14:ligatures w14:val="none"/>
        </w:rPr>
        <w:t>Poor</w:t>
      </w:r>
      <w:r w:rsidRPr="002628C5">
        <w:rPr>
          <w:rFonts w:ascii="Footlight MT Light" w:eastAsia="Times New Roman" w:hAnsi="Footlight MT Light" w:cs="Times New Roman"/>
          <w:color w:val="39546E" w:themeColor="accent4" w:themeShade="80"/>
          <w:kern w:val="0"/>
          <w:lang w:val="en-IN" w:eastAsia="en-IN"/>
          <w14:ligatures w14:val="none"/>
        </w:rPr>
        <w:t xml:space="preserve">, </w:t>
      </w:r>
      <w:r w:rsidRPr="002628C5">
        <w:rPr>
          <w:rFonts w:ascii="Footlight MT Light" w:eastAsia="Times New Roman" w:hAnsi="Footlight MT Light" w:cs="Times New Roman"/>
          <w:b/>
          <w:bCs/>
          <w:color w:val="39546E" w:themeColor="accent4" w:themeShade="80"/>
          <w:kern w:val="0"/>
          <w:lang w:val="en-IN" w:eastAsia="en-IN"/>
          <w14:ligatures w14:val="none"/>
        </w:rPr>
        <w:t>Average</w:t>
      </w:r>
      <w:r w:rsidRPr="002628C5">
        <w:rPr>
          <w:rFonts w:ascii="Footlight MT Light" w:eastAsia="Times New Roman" w:hAnsi="Footlight MT Light" w:cs="Times New Roman"/>
          <w:color w:val="39546E" w:themeColor="accent4" w:themeShade="80"/>
          <w:kern w:val="0"/>
          <w:lang w:val="en-IN" w:eastAsia="en-IN"/>
          <w14:ligatures w14:val="none"/>
        </w:rPr>
        <w:t xml:space="preserve">, </w:t>
      </w:r>
      <w:r w:rsidRPr="002628C5">
        <w:rPr>
          <w:rFonts w:ascii="Footlight MT Light" w:eastAsia="Times New Roman" w:hAnsi="Footlight MT Light" w:cs="Times New Roman"/>
          <w:b/>
          <w:bCs/>
          <w:color w:val="39546E" w:themeColor="accent4" w:themeShade="80"/>
          <w:kern w:val="0"/>
          <w:lang w:val="en-IN" w:eastAsia="en-IN"/>
          <w14:ligatures w14:val="none"/>
        </w:rPr>
        <w:t>Good</w:t>
      </w:r>
      <w:r w:rsidRPr="002628C5">
        <w:rPr>
          <w:rFonts w:ascii="Footlight MT Light" w:eastAsia="Times New Roman" w:hAnsi="Footlight MT Light" w:cs="Times New Roman"/>
          <w:color w:val="39546E" w:themeColor="accent4" w:themeShade="80"/>
          <w:kern w:val="0"/>
          <w:lang w:val="en-IN" w:eastAsia="en-IN"/>
          <w14:ligatures w14:val="none"/>
        </w:rPr>
        <w:t xml:space="preserve">, and </w:t>
      </w:r>
      <w:r w:rsidRPr="002628C5">
        <w:rPr>
          <w:rFonts w:ascii="Footlight MT Light" w:eastAsia="Times New Roman" w:hAnsi="Footlight MT Light" w:cs="Times New Roman"/>
          <w:b/>
          <w:bCs/>
          <w:color w:val="39546E" w:themeColor="accent4" w:themeShade="80"/>
          <w:kern w:val="0"/>
          <w:lang w:val="en-IN" w:eastAsia="en-IN"/>
          <w14:ligatures w14:val="none"/>
        </w:rPr>
        <w:t>Excellent</w:t>
      </w:r>
      <w:r w:rsidRPr="002628C5">
        <w:rPr>
          <w:rFonts w:ascii="Footlight MT Light" w:eastAsia="Times New Roman" w:hAnsi="Footlight MT Light" w:cs="Times New Roman"/>
          <w:color w:val="39546E" w:themeColor="accent4" w:themeShade="80"/>
          <w:kern w:val="0"/>
          <w:lang w:val="en-IN" w:eastAsia="en-IN"/>
          <w14:ligatures w14:val="none"/>
        </w:rPr>
        <w:t xml:space="preserve"> were assigned scores of </w:t>
      </w:r>
      <w:r w:rsidRPr="002628C5">
        <w:rPr>
          <w:rFonts w:ascii="Footlight MT Light" w:eastAsia="Times New Roman" w:hAnsi="Footlight MT Light" w:cs="Times New Roman"/>
          <w:b/>
          <w:bCs/>
          <w:color w:val="39546E" w:themeColor="accent4" w:themeShade="80"/>
          <w:kern w:val="0"/>
          <w:lang w:val="en-IN" w:eastAsia="en-IN"/>
          <w14:ligatures w14:val="none"/>
        </w:rPr>
        <w:t>1</w:t>
      </w:r>
      <w:r w:rsidRPr="002628C5">
        <w:rPr>
          <w:rFonts w:ascii="Footlight MT Light" w:eastAsia="Times New Roman" w:hAnsi="Footlight MT Light" w:cs="Times New Roman"/>
          <w:color w:val="39546E" w:themeColor="accent4" w:themeShade="80"/>
          <w:kern w:val="0"/>
          <w:lang w:val="en-IN" w:eastAsia="en-IN"/>
          <w14:ligatures w14:val="none"/>
        </w:rPr>
        <w:t xml:space="preserve">, </w:t>
      </w:r>
      <w:r w:rsidRPr="002628C5">
        <w:rPr>
          <w:rFonts w:ascii="Footlight MT Light" w:eastAsia="Times New Roman" w:hAnsi="Footlight MT Light" w:cs="Times New Roman"/>
          <w:b/>
          <w:bCs/>
          <w:color w:val="39546E" w:themeColor="accent4" w:themeShade="80"/>
          <w:kern w:val="0"/>
          <w:lang w:val="en-IN" w:eastAsia="en-IN"/>
          <w14:ligatures w14:val="none"/>
        </w:rPr>
        <w:t>2</w:t>
      </w:r>
      <w:r w:rsidRPr="002628C5">
        <w:rPr>
          <w:rFonts w:ascii="Footlight MT Light" w:eastAsia="Times New Roman" w:hAnsi="Footlight MT Light" w:cs="Times New Roman"/>
          <w:color w:val="39546E" w:themeColor="accent4" w:themeShade="80"/>
          <w:kern w:val="0"/>
          <w:lang w:val="en-IN" w:eastAsia="en-IN"/>
          <w14:ligatures w14:val="none"/>
        </w:rPr>
        <w:t xml:space="preserve">, </w:t>
      </w:r>
      <w:r w:rsidRPr="002628C5">
        <w:rPr>
          <w:rFonts w:ascii="Footlight MT Light" w:eastAsia="Times New Roman" w:hAnsi="Footlight MT Light" w:cs="Times New Roman"/>
          <w:b/>
          <w:bCs/>
          <w:color w:val="39546E" w:themeColor="accent4" w:themeShade="80"/>
          <w:kern w:val="0"/>
          <w:lang w:val="en-IN" w:eastAsia="en-IN"/>
          <w14:ligatures w14:val="none"/>
        </w:rPr>
        <w:t>3</w:t>
      </w:r>
      <w:r w:rsidRPr="002628C5">
        <w:rPr>
          <w:rFonts w:ascii="Footlight MT Light" w:eastAsia="Times New Roman" w:hAnsi="Footlight MT Light" w:cs="Times New Roman"/>
          <w:color w:val="39546E" w:themeColor="accent4" w:themeShade="80"/>
          <w:kern w:val="0"/>
          <w:lang w:val="en-IN" w:eastAsia="en-IN"/>
          <w14:ligatures w14:val="none"/>
        </w:rPr>
        <w:t xml:space="preserve">, and </w:t>
      </w:r>
      <w:r w:rsidRPr="002628C5">
        <w:rPr>
          <w:rFonts w:ascii="Footlight MT Light" w:eastAsia="Times New Roman" w:hAnsi="Footlight MT Light" w:cs="Times New Roman"/>
          <w:b/>
          <w:bCs/>
          <w:color w:val="39546E" w:themeColor="accent4" w:themeShade="80"/>
          <w:kern w:val="0"/>
          <w:lang w:val="en-IN" w:eastAsia="en-IN"/>
          <w14:ligatures w14:val="none"/>
        </w:rPr>
        <w:t>4</w:t>
      </w:r>
      <w:r w:rsidRPr="002628C5">
        <w:rPr>
          <w:rFonts w:ascii="Footlight MT Light" w:eastAsia="Times New Roman" w:hAnsi="Footlight MT Light" w:cs="Times New Roman"/>
          <w:color w:val="39546E" w:themeColor="accent4" w:themeShade="80"/>
          <w:kern w:val="0"/>
          <w:lang w:val="en-IN" w:eastAsia="en-IN"/>
          <w14:ligatures w14:val="none"/>
        </w:rPr>
        <w:t>, respectively.</w:t>
      </w:r>
    </w:p>
    <w:p w14:paraId="0A31F06C" w14:textId="4AFFF4F8" w:rsidR="00B3303F" w:rsidRPr="002628C5" w:rsidRDefault="00B3303F"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This transformation enables quantitative analysis of employee performance, making it possible to calculate average performance scores and compare performance across departments, regions, experience groups, and salary categories. It also supports more effective data visualization and </w:t>
      </w:r>
      <w:r w:rsidR="00AD06F0" w:rsidRPr="002628C5">
        <w:rPr>
          <w:rFonts w:ascii="Footlight MT Light" w:eastAsia="Times New Roman" w:hAnsi="Footlight MT Light" w:cs="Times New Roman"/>
          <w:noProof/>
          <w:color w:val="39546E" w:themeColor="accent4" w:themeShade="80"/>
          <w:lang w:val="en-IN" w:eastAsia="en-IN"/>
        </w:rPr>
        <mc:AlternateContent>
          <mc:Choice Requires="wps">
            <w:drawing>
              <wp:anchor distT="0" distB="0" distL="114300" distR="114300" simplePos="0" relativeHeight="251695104" behindDoc="0" locked="0" layoutInCell="1" allowOverlap="1" wp14:anchorId="6CC5DD96" wp14:editId="016E50C8">
                <wp:simplePos x="0" y="0"/>
                <wp:positionH relativeFrom="page">
                  <wp:align>left</wp:align>
                </wp:positionH>
                <wp:positionV relativeFrom="page">
                  <wp:align>top</wp:align>
                </wp:positionV>
                <wp:extent cx="476250" cy="10039350"/>
                <wp:effectExtent l="0" t="0" r="19050" b="19050"/>
                <wp:wrapNone/>
                <wp:docPr id="1801557471"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B01F2B" id="Rectangle 1" o:spid="_x0000_s1026" style="position:absolute;margin-left:0;margin-top:0;width:37.5pt;height:790.5pt;z-index:25169510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r w:rsidRPr="002628C5">
        <w:rPr>
          <w:rFonts w:ascii="Footlight MT Light" w:eastAsia="Times New Roman" w:hAnsi="Footlight MT Light" w:cs="Times New Roman"/>
          <w:color w:val="39546E" w:themeColor="accent4" w:themeShade="80"/>
          <w:kern w:val="0"/>
          <w:lang w:val="en-IN" w:eastAsia="en-IN"/>
          <w14:ligatures w14:val="none"/>
        </w:rPr>
        <w:t>statistical analysis in Power BI.</w:t>
      </w:r>
      <w:r w:rsidRPr="002628C5">
        <w:rPr>
          <w:rFonts w:ascii="Footlight MT Light" w:eastAsia="Times New Roman" w:hAnsi="Footlight MT Light" w:cs="Times New Roman"/>
          <w:noProof/>
          <w:color w:val="39546E" w:themeColor="accent4" w:themeShade="80"/>
          <w:kern w:val="0"/>
          <w:lang w:val="en-IN" w:eastAsia="en-IN"/>
        </w:rPr>
        <w:drawing>
          <wp:inline distT="0" distB="0" distL="0" distR="0" wp14:anchorId="18B9CE85" wp14:editId="4BFBF4DD">
            <wp:extent cx="5791542" cy="416169"/>
            <wp:effectExtent l="304800" t="304800" r="323850" b="327025"/>
            <wp:docPr id="7910163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16349" name="Picture 791016349"/>
                    <pic:cNvPicPr/>
                  </pic:nvPicPr>
                  <pic:blipFill>
                    <a:blip r:embed="rId30">
                      <a:extLst>
                        <a:ext uri="{28A0092B-C50C-407E-A947-70E740481C1C}">
                          <a14:useLocalDpi xmlns:a14="http://schemas.microsoft.com/office/drawing/2010/main" val="0"/>
                        </a:ext>
                      </a:extLst>
                    </a:blip>
                    <a:stretch>
                      <a:fillRect/>
                    </a:stretch>
                  </pic:blipFill>
                  <pic:spPr>
                    <a:xfrm>
                      <a:off x="0" y="0"/>
                      <a:ext cx="5925022" cy="425761"/>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6E49A702" w14:textId="6CC37AFC" w:rsidR="00AD06F0" w:rsidRPr="002628C5" w:rsidRDefault="00C72B19" w:rsidP="002628C5">
      <w:pPr>
        <w:spacing w:after="100" w:afterAutospacing="1"/>
        <w:ind w:left="0"/>
        <w:jc w:val="both"/>
        <w:outlineLvl w:val="1"/>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lang w:val="en-IN" w:eastAsia="en-IN"/>
        </w:rPr>
        <mc:AlternateContent>
          <mc:Choice Requires="wps">
            <w:drawing>
              <wp:anchor distT="0" distB="0" distL="114300" distR="114300" simplePos="0" relativeHeight="251697152" behindDoc="0" locked="0" layoutInCell="1" allowOverlap="1" wp14:anchorId="22521680" wp14:editId="7A89C14F">
                <wp:simplePos x="0" y="0"/>
                <wp:positionH relativeFrom="page">
                  <wp:posOffset>-8792</wp:posOffset>
                </wp:positionH>
                <wp:positionV relativeFrom="page">
                  <wp:align>top</wp:align>
                </wp:positionV>
                <wp:extent cx="476250" cy="10039350"/>
                <wp:effectExtent l="0" t="0" r="19050" b="19050"/>
                <wp:wrapNone/>
                <wp:docPr id="1574112292"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93E99" id="Rectangle 1" o:spid="_x0000_s1026" style="position:absolute;margin-left:-.7pt;margin-top:0;width:37.5pt;height:790.5pt;z-index:251697152;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" fillcolor="#9da2c0" strokecolor="#64685e" strokeweight="1pt">
                <w10:wrap anchorx="page" anchory="page"/>
              </v:rect>
            </w:pict>
          </mc:Fallback>
        </mc:AlternateContent>
      </w:r>
      <w:r w:rsidR="00AD06F0" w:rsidRPr="002628C5">
        <w:rPr>
          <w:rFonts w:ascii="Footlight MT Light" w:eastAsia="Times New Roman" w:hAnsi="Footlight MT Light" w:cs="Times New Roman"/>
          <w:b/>
          <w:bCs/>
          <w:color w:val="39546E" w:themeColor="accent4" w:themeShade="80"/>
          <w:kern w:val="0"/>
          <w:lang w:val="en-IN" w:eastAsia="en-IN"/>
          <w14:ligatures w14:val="none"/>
        </w:rPr>
        <w:t>Final Cleaned Dataset</w:t>
      </w:r>
    </w:p>
    <w:p w14:paraId="1A98DA7C" w14:textId="0B22EEC9" w:rsidR="00AD06F0" w:rsidRPr="002628C5" w:rsidRDefault="00AD06F0" w:rsidP="002628C5">
      <w:pPr>
        <w:spacing w:after="100" w:afterAutospacing="1"/>
        <w:ind w:left="0"/>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Objective</w:t>
      </w:r>
    </w:p>
    <w:p w14:paraId="75028A1B" w14:textId="2BE95A1A" w:rsidR="00AD06F0" w:rsidRPr="002628C5" w:rsidRDefault="009B7B8B" w:rsidP="002628C5">
      <w:pPr>
        <w:spacing w:after="100" w:afterAutospacing="1"/>
        <w:ind w:left="0"/>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lang w:val="en-IN" w:eastAsia="en-IN"/>
        </w:rPr>
        <mc:AlternateContent>
          <mc:Choice Requires="wps">
            <w:drawing>
              <wp:anchor distT="0" distB="0" distL="114300" distR="114300" simplePos="0" relativeHeight="251711488" behindDoc="0" locked="0" layoutInCell="1" allowOverlap="1" wp14:anchorId="21F18B34" wp14:editId="2D097B94">
                <wp:simplePos x="0" y="0"/>
                <wp:positionH relativeFrom="page">
                  <wp:align>left</wp:align>
                </wp:positionH>
                <wp:positionV relativeFrom="page">
                  <wp:align>bottom</wp:align>
                </wp:positionV>
                <wp:extent cx="476250" cy="10039350"/>
                <wp:effectExtent l="0" t="0" r="19050" b="19050"/>
                <wp:wrapNone/>
                <wp:docPr id="1267714644"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14387" id="Rectangle 1" o:spid="_x0000_s1026" style="position:absolute;margin-left:0;margin-top:0;width:37.5pt;height:790.5pt;z-index:251711488;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r w:rsidR="00AD06F0" w:rsidRPr="002628C5">
        <w:rPr>
          <w:rFonts w:ascii="Footlight MT Light" w:eastAsia="Times New Roman" w:hAnsi="Footlight MT Light" w:cs="Times New Roman"/>
          <w:b/>
          <w:bCs/>
          <w:color w:val="39546E" w:themeColor="accent4" w:themeShade="80"/>
          <w:kern w:val="0"/>
          <w:lang w:val="en-IN" w:eastAsia="en-IN"/>
          <w14:ligatures w14:val="none"/>
        </w:rPr>
        <w:t>A separate worksheet named "Cleaned Data" was created to prepare the dataset for Power BI analysis. The worksheet contains only the required and transformed columns, making the data easier to analyse and visualize.</w:t>
      </w:r>
    </w:p>
    <w:p w14:paraId="7D791D73" w14:textId="09620852" w:rsidR="00AD06F0" w:rsidRPr="002628C5" w:rsidRDefault="00AD06F0" w:rsidP="002628C5">
      <w:pPr>
        <w:spacing w:after="100" w:afterAutospacing="1"/>
        <w:ind w:left="0"/>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Process</w:t>
      </w:r>
    </w:p>
    <w:p w14:paraId="2A6BB77F" w14:textId="77777777" w:rsidR="00AD06F0" w:rsidRPr="002628C5" w:rsidRDefault="00AD06F0" w:rsidP="002628C5">
      <w:pPr>
        <w:spacing w:after="100" w:afterAutospacing="1"/>
        <w:ind w:left="0"/>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The cleaned dataset was prepared after completing all data cleaning and transformation activities in Microsoft Excel. Unnecessary columns were removed, while the important original columns and newly created calculated fields were retained. The dataset was then organised in a structured table format with consistent headers and standardized values.</w:t>
      </w:r>
    </w:p>
    <w:p w14:paraId="016B3A37" w14:textId="426626E5" w:rsidR="00AD06F0" w:rsidRPr="002628C5" w:rsidRDefault="00AD06F0" w:rsidP="002628C5">
      <w:pPr>
        <w:spacing w:after="100" w:afterAutospacing="1"/>
        <w:ind w:left="0"/>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Included Columns</w:t>
      </w:r>
    </w:p>
    <w:p w14:paraId="09A4F081" w14:textId="316C41A0" w:rsidR="00AD06F0" w:rsidRPr="002628C5" w:rsidRDefault="00AD06F0" w:rsidP="002628C5">
      <w:pPr>
        <w:spacing w:after="100" w:afterAutospacing="1"/>
        <w:ind w:left="0"/>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The final cleaned dataset contains the following columns:</w:t>
      </w:r>
    </w:p>
    <w:p w14:paraId="17AB31E6" w14:textId="315D25ED" w:rsidR="00AD06F0" w:rsidRPr="002628C5" w:rsidRDefault="00AD06F0" w:rsidP="002628C5">
      <w:pPr>
        <w:numPr>
          <w:ilvl w:val="0"/>
          <w:numId w:val="13"/>
        </w:numPr>
        <w:spacing w:after="100" w:afterAutospacing="1"/>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lastRenderedPageBreak/>
        <w:t>Employee ID</w:t>
      </w:r>
    </w:p>
    <w:p w14:paraId="1DA609E7" w14:textId="77777777" w:rsidR="00AD06F0" w:rsidRPr="002628C5" w:rsidRDefault="00AD06F0" w:rsidP="002628C5">
      <w:pPr>
        <w:numPr>
          <w:ilvl w:val="0"/>
          <w:numId w:val="13"/>
        </w:numPr>
        <w:spacing w:after="100" w:afterAutospacing="1"/>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Employee Name</w:t>
      </w:r>
    </w:p>
    <w:p w14:paraId="05D6ADBD" w14:textId="77777777" w:rsidR="00AD06F0" w:rsidRPr="002628C5" w:rsidRDefault="00AD06F0" w:rsidP="002628C5">
      <w:pPr>
        <w:numPr>
          <w:ilvl w:val="0"/>
          <w:numId w:val="13"/>
        </w:numPr>
        <w:spacing w:after="100" w:afterAutospacing="1"/>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Age</w:t>
      </w:r>
    </w:p>
    <w:p w14:paraId="17D3DA15" w14:textId="77777777" w:rsidR="00AD06F0" w:rsidRPr="002628C5" w:rsidRDefault="00AD06F0" w:rsidP="002628C5">
      <w:pPr>
        <w:numPr>
          <w:ilvl w:val="0"/>
          <w:numId w:val="13"/>
        </w:numPr>
        <w:spacing w:after="100" w:afterAutospacing="1"/>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Age Group</w:t>
      </w:r>
    </w:p>
    <w:p w14:paraId="35620C1E" w14:textId="1DED66A1" w:rsidR="00AD06F0" w:rsidRPr="002628C5" w:rsidRDefault="00AD06F0" w:rsidP="002628C5">
      <w:pPr>
        <w:numPr>
          <w:ilvl w:val="0"/>
          <w:numId w:val="13"/>
        </w:numPr>
        <w:spacing w:after="100" w:afterAutospacing="1"/>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Department</w:t>
      </w:r>
    </w:p>
    <w:p w14:paraId="0D77AABD" w14:textId="77777777" w:rsidR="00AD06F0" w:rsidRPr="002628C5" w:rsidRDefault="00AD06F0" w:rsidP="002628C5">
      <w:pPr>
        <w:numPr>
          <w:ilvl w:val="0"/>
          <w:numId w:val="13"/>
        </w:numPr>
        <w:spacing w:after="100" w:afterAutospacing="1"/>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Region</w:t>
      </w:r>
    </w:p>
    <w:p w14:paraId="42DDC9A2" w14:textId="77777777" w:rsidR="00AD06F0" w:rsidRPr="002628C5" w:rsidRDefault="00AD06F0" w:rsidP="002628C5">
      <w:pPr>
        <w:numPr>
          <w:ilvl w:val="0"/>
          <w:numId w:val="13"/>
        </w:numPr>
        <w:spacing w:after="100" w:afterAutospacing="1"/>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Join Date</w:t>
      </w:r>
    </w:p>
    <w:p w14:paraId="518D35CD" w14:textId="77777777" w:rsidR="00AD06F0" w:rsidRPr="002628C5" w:rsidRDefault="00AD06F0" w:rsidP="002628C5">
      <w:pPr>
        <w:numPr>
          <w:ilvl w:val="0"/>
          <w:numId w:val="13"/>
        </w:numPr>
        <w:spacing w:after="100" w:afterAutospacing="1"/>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Join Year</w:t>
      </w:r>
    </w:p>
    <w:p w14:paraId="3155CD2B" w14:textId="42753414" w:rsidR="00AD06F0" w:rsidRPr="002628C5" w:rsidRDefault="00AD06F0" w:rsidP="002628C5">
      <w:pPr>
        <w:numPr>
          <w:ilvl w:val="0"/>
          <w:numId w:val="13"/>
        </w:numPr>
        <w:spacing w:after="100" w:afterAutospacing="1"/>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Salary</w:t>
      </w:r>
    </w:p>
    <w:p w14:paraId="43ACC057" w14:textId="3F7F6007" w:rsidR="00AD06F0" w:rsidRPr="002628C5" w:rsidRDefault="00AD06F0" w:rsidP="002628C5">
      <w:pPr>
        <w:numPr>
          <w:ilvl w:val="0"/>
          <w:numId w:val="13"/>
        </w:numPr>
        <w:spacing w:after="100" w:afterAutospacing="1"/>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Salary Scale</w:t>
      </w:r>
    </w:p>
    <w:p w14:paraId="555B9BA7" w14:textId="27DA5BA0" w:rsidR="00AD06F0" w:rsidRPr="002628C5" w:rsidRDefault="00AD06F0" w:rsidP="002628C5">
      <w:pPr>
        <w:numPr>
          <w:ilvl w:val="0"/>
          <w:numId w:val="13"/>
        </w:numPr>
        <w:spacing w:after="100" w:afterAutospacing="1"/>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Performance Score</w:t>
      </w:r>
    </w:p>
    <w:p w14:paraId="366F2B89" w14:textId="2DF2D966" w:rsidR="00AD06F0" w:rsidRPr="002628C5" w:rsidRDefault="00AD06F0" w:rsidP="002628C5">
      <w:pPr>
        <w:numPr>
          <w:ilvl w:val="0"/>
          <w:numId w:val="13"/>
        </w:numPr>
        <w:spacing w:after="100" w:afterAutospacing="1"/>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Performance Rating Score</w:t>
      </w:r>
    </w:p>
    <w:p w14:paraId="61E606C0" w14:textId="761F2641" w:rsidR="00AD06F0" w:rsidRPr="002628C5" w:rsidRDefault="00AD06F0" w:rsidP="002628C5">
      <w:pPr>
        <w:numPr>
          <w:ilvl w:val="0"/>
          <w:numId w:val="13"/>
        </w:numPr>
        <w:spacing w:after="100" w:afterAutospacing="1"/>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Remote Work</w:t>
      </w:r>
    </w:p>
    <w:p w14:paraId="509DE7BD" w14:textId="3A67C2E9" w:rsidR="00AD06F0" w:rsidRPr="002628C5" w:rsidRDefault="00AD06F0" w:rsidP="002628C5">
      <w:pPr>
        <w:numPr>
          <w:ilvl w:val="0"/>
          <w:numId w:val="13"/>
        </w:numPr>
        <w:spacing w:after="100" w:afterAutospacing="1"/>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Years of Experience</w:t>
      </w:r>
    </w:p>
    <w:p w14:paraId="54D01E64" w14:textId="04A505CE" w:rsidR="00AD06F0" w:rsidRPr="002628C5" w:rsidRDefault="00AD06F0" w:rsidP="002628C5">
      <w:pPr>
        <w:numPr>
          <w:ilvl w:val="0"/>
          <w:numId w:val="13"/>
        </w:numPr>
        <w:spacing w:after="100" w:afterAutospacing="1"/>
        <w:jc w:val="both"/>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Experience Group</w:t>
      </w:r>
    </w:p>
    <w:p w14:paraId="4F2ACF46" w14:textId="000303E1" w:rsidR="00AD06F0" w:rsidRPr="002628C5" w:rsidRDefault="00AD06F0" w:rsidP="002628C5">
      <w:pPr>
        <w:spacing w:after="100" w:afterAutospacing="1"/>
        <w:ind w:left="0"/>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Outcome</w:t>
      </w:r>
    </w:p>
    <w:p w14:paraId="385E8E51" w14:textId="77777777" w:rsidR="00AD06F0" w:rsidRPr="002628C5" w:rsidRDefault="00AD06F0" w:rsidP="002628C5">
      <w:pPr>
        <w:spacing w:after="100" w:afterAutospacing="1"/>
        <w:ind w:left="0"/>
        <w:jc w:val="both"/>
        <w:rPr>
          <w:rFonts w:ascii="Footlight MT Light" w:eastAsia="Times New Roman" w:hAnsi="Footlight MT Light" w:cs="Times New Roman"/>
          <w:b/>
          <w:bCs/>
          <w:color w:val="39546E" w:themeColor="accent4" w:themeShade="80"/>
          <w:kern w:val="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The final cleaned dataset is accurate, consistent, and ready for analysis in Power BI. The transformed columns improve data aggregation, filtering, and visualization, enabling the creation of interactive dashboards and meaningful business insights.</w:t>
      </w:r>
    </w:p>
    <w:p w14:paraId="36FE225E" w14:textId="77777777" w:rsidR="00C72B19" w:rsidRPr="002628C5" w:rsidRDefault="00C72B19" w:rsidP="002628C5">
      <w:pPr>
        <w:jc w:val="both"/>
        <w:rPr>
          <w:rFonts w:ascii="Footlight MT Light" w:eastAsia="Times New Roman" w:hAnsi="Footlight MT Light" w:cs="Times New Roman"/>
          <w:color w:val="39546E" w:themeColor="accent4" w:themeShade="80"/>
          <w:lang w:val="en-IN" w:eastAsia="en-IN"/>
        </w:rPr>
      </w:pPr>
    </w:p>
    <w:p w14:paraId="1A8069F8" w14:textId="77777777" w:rsidR="00C72B19" w:rsidRPr="002628C5" w:rsidRDefault="00C72B19" w:rsidP="002628C5">
      <w:pPr>
        <w:jc w:val="both"/>
        <w:rPr>
          <w:rFonts w:ascii="Footlight MT Light" w:eastAsia="Times New Roman" w:hAnsi="Footlight MT Light" w:cs="Times New Roman"/>
          <w:color w:val="39546E" w:themeColor="accent4" w:themeShade="80"/>
          <w:lang w:val="en-IN" w:eastAsia="en-IN"/>
        </w:rPr>
      </w:pPr>
    </w:p>
    <w:p w14:paraId="587C14A8" w14:textId="77777777" w:rsidR="00C72B19" w:rsidRPr="002628C5" w:rsidRDefault="00C72B19" w:rsidP="002628C5">
      <w:pPr>
        <w:jc w:val="both"/>
        <w:rPr>
          <w:rFonts w:ascii="Footlight MT Light" w:eastAsia="Times New Roman" w:hAnsi="Footlight MT Light" w:cs="Times New Roman"/>
          <w:color w:val="39546E" w:themeColor="accent4" w:themeShade="80"/>
          <w:lang w:val="en-IN" w:eastAsia="en-IN"/>
        </w:rPr>
      </w:pPr>
    </w:p>
    <w:p w14:paraId="1D1D9E2B" w14:textId="77777777" w:rsidR="00C72B19" w:rsidRPr="002628C5" w:rsidRDefault="00C72B19" w:rsidP="002628C5">
      <w:pPr>
        <w:jc w:val="both"/>
        <w:rPr>
          <w:rFonts w:ascii="Footlight MT Light" w:eastAsia="Times New Roman" w:hAnsi="Footlight MT Light" w:cs="Times New Roman"/>
          <w:color w:val="39546E" w:themeColor="accent4" w:themeShade="80"/>
          <w:lang w:val="en-IN" w:eastAsia="en-IN"/>
        </w:rPr>
      </w:pPr>
    </w:p>
    <w:p w14:paraId="36DF84C3" w14:textId="77777777" w:rsidR="00173A22" w:rsidRPr="002628C5" w:rsidRDefault="00C72B19" w:rsidP="002628C5">
      <w:pPr>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 xml:space="preserve">Visualization 1: </w:t>
      </w:r>
    </w:p>
    <w:p w14:paraId="38E6F92C" w14:textId="77777777" w:rsidR="00173A22" w:rsidRPr="002628C5" w:rsidRDefault="00173A22" w:rsidP="002628C5">
      <w:pPr>
        <w:jc w:val="both"/>
        <w:rPr>
          <w:rFonts w:ascii="Footlight MT Light" w:eastAsia="Times New Roman" w:hAnsi="Footlight MT Light" w:cs="Times New Roman"/>
          <w:b/>
          <w:bCs/>
          <w:color w:val="39546E" w:themeColor="accent4" w:themeShade="80"/>
          <w:lang w:val="en-IN" w:eastAsia="en-IN"/>
        </w:rPr>
      </w:pPr>
    </w:p>
    <w:p w14:paraId="1A333001" w14:textId="77777777" w:rsidR="00173A22" w:rsidRPr="00985418" w:rsidRDefault="00173A22" w:rsidP="002628C5">
      <w:pPr>
        <w:jc w:val="both"/>
        <w:rPr>
          <w:rFonts w:ascii="Footlight MT Light" w:eastAsia="Times New Roman" w:hAnsi="Footlight MT Light" w:cs="Times New Roman"/>
          <w:b/>
          <w:bCs/>
          <w:color w:val="C00000"/>
          <w:lang w:val="en-IN" w:eastAsia="en-IN"/>
        </w:rPr>
      </w:pPr>
      <w:r w:rsidRPr="00985418">
        <w:rPr>
          <w:rFonts w:ascii="Footlight MT Light" w:eastAsia="Times New Roman" w:hAnsi="Footlight MT Light" w:cs="Times New Roman"/>
          <w:b/>
          <w:bCs/>
          <w:color w:val="C00000"/>
          <w:lang w:val="en-IN" w:eastAsia="en-IN"/>
        </w:rPr>
        <w:t>KPI Cards</w:t>
      </w:r>
    </w:p>
    <w:p w14:paraId="38C56484" w14:textId="77777777" w:rsidR="00173A22" w:rsidRPr="002628C5" w:rsidRDefault="00173A22" w:rsidP="002628C5">
      <w:p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color w:val="39546E" w:themeColor="accent4" w:themeShade="80"/>
          <w:lang w:val="en-IN" w:eastAsia="en-IN"/>
        </w:rPr>
        <w:t>KPI Cards are used to show important information in the dashboard. I created four KPI Cards to give a quick summary of the employee data.</w:t>
      </w:r>
    </w:p>
    <w:p w14:paraId="07ADE0BE" w14:textId="77777777" w:rsidR="00173A22" w:rsidRPr="002628C5" w:rsidRDefault="00173A22" w:rsidP="002628C5">
      <w:pPr>
        <w:numPr>
          <w:ilvl w:val="0"/>
          <w:numId w:val="14"/>
        </w:num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Total Employees</w:t>
      </w:r>
      <w:r w:rsidRPr="002628C5">
        <w:rPr>
          <w:rFonts w:ascii="Footlight MT Light" w:eastAsia="Times New Roman" w:hAnsi="Footlight MT Light" w:cs="Times New Roman"/>
          <w:color w:val="39546E" w:themeColor="accent4" w:themeShade="80"/>
          <w:lang w:val="en-IN" w:eastAsia="en-IN"/>
        </w:rPr>
        <w:t xml:space="preserve"> – Shows the total number of employees.</w:t>
      </w:r>
    </w:p>
    <w:p w14:paraId="349382C2" w14:textId="77777777" w:rsidR="00173A22" w:rsidRPr="002628C5" w:rsidRDefault="00173A22" w:rsidP="002628C5">
      <w:pPr>
        <w:numPr>
          <w:ilvl w:val="0"/>
          <w:numId w:val="14"/>
        </w:num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Average Salary</w:t>
      </w:r>
      <w:r w:rsidRPr="002628C5">
        <w:rPr>
          <w:rFonts w:ascii="Footlight MT Light" w:eastAsia="Times New Roman" w:hAnsi="Footlight MT Light" w:cs="Times New Roman"/>
          <w:color w:val="39546E" w:themeColor="accent4" w:themeShade="80"/>
          <w:lang w:val="en-IN" w:eastAsia="en-IN"/>
        </w:rPr>
        <w:t xml:space="preserve"> – Shows the average salary of all employees.</w:t>
      </w:r>
    </w:p>
    <w:p w14:paraId="1A0C2CFD" w14:textId="77777777" w:rsidR="00173A22" w:rsidRPr="002628C5" w:rsidRDefault="00173A22" w:rsidP="002628C5">
      <w:pPr>
        <w:numPr>
          <w:ilvl w:val="0"/>
          <w:numId w:val="14"/>
        </w:num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Average Age</w:t>
      </w:r>
      <w:r w:rsidRPr="002628C5">
        <w:rPr>
          <w:rFonts w:ascii="Footlight MT Light" w:eastAsia="Times New Roman" w:hAnsi="Footlight MT Light" w:cs="Times New Roman"/>
          <w:color w:val="39546E" w:themeColor="accent4" w:themeShade="80"/>
          <w:lang w:val="en-IN" w:eastAsia="en-IN"/>
        </w:rPr>
        <w:t xml:space="preserve"> – Shows the average age of employees.</w:t>
      </w:r>
    </w:p>
    <w:p w14:paraId="60269796" w14:textId="77777777" w:rsidR="00173A22" w:rsidRPr="002628C5" w:rsidRDefault="00173A22" w:rsidP="002628C5">
      <w:pPr>
        <w:numPr>
          <w:ilvl w:val="0"/>
          <w:numId w:val="14"/>
        </w:num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Total Departments</w:t>
      </w:r>
      <w:r w:rsidRPr="002628C5">
        <w:rPr>
          <w:rFonts w:ascii="Footlight MT Light" w:eastAsia="Times New Roman" w:hAnsi="Footlight MT Light" w:cs="Times New Roman"/>
          <w:color w:val="39546E" w:themeColor="accent4" w:themeShade="80"/>
          <w:lang w:val="en-IN" w:eastAsia="en-IN"/>
        </w:rPr>
        <w:t xml:space="preserve"> – Shows the total number of departments.</w:t>
      </w:r>
    </w:p>
    <w:p w14:paraId="2B934C65" w14:textId="77777777" w:rsidR="00173A22" w:rsidRPr="002628C5" w:rsidRDefault="00173A22" w:rsidP="002628C5">
      <w:pPr>
        <w:ind w:left="720"/>
        <w:jc w:val="both"/>
        <w:rPr>
          <w:rFonts w:ascii="Footlight MT Light" w:eastAsia="Times New Roman" w:hAnsi="Footlight MT Light" w:cs="Times New Roman"/>
          <w:color w:val="39546E" w:themeColor="accent4" w:themeShade="80"/>
          <w:lang w:val="en-IN" w:eastAsia="en-IN"/>
        </w:rPr>
      </w:pPr>
    </w:p>
    <w:p w14:paraId="43923FBE" w14:textId="2108B6ED" w:rsidR="00173A22" w:rsidRPr="002628C5" w:rsidRDefault="00173A22" w:rsidP="002628C5">
      <w:pPr>
        <w:jc w:val="both"/>
        <w:rPr>
          <w:rFonts w:ascii="Footlight MT Light" w:eastAsia="Times New Roman" w:hAnsi="Footlight MT Light" w:cs="Times New Roman"/>
          <w:color w:val="39546E" w:themeColor="accent4" w:themeShade="80"/>
          <w:lang w:eastAsia="en-IN"/>
        </w:rPr>
      </w:pPr>
      <w:r w:rsidRPr="002628C5">
        <w:rPr>
          <w:rFonts w:ascii="Footlight MT Light" w:eastAsia="Times New Roman" w:hAnsi="Footlight MT Light" w:cs="Times New Roman"/>
          <w:noProof/>
          <w:color w:val="39546E" w:themeColor="accent4" w:themeShade="80"/>
          <w:lang w:val="en-IN" w:eastAsia="en-IN"/>
        </w:rPr>
        <w:drawing>
          <wp:anchor distT="0" distB="0" distL="114300" distR="114300" simplePos="0" relativeHeight="251703296" behindDoc="0" locked="0" layoutInCell="1" allowOverlap="1" wp14:anchorId="25212262" wp14:editId="72E31457">
            <wp:simplePos x="0" y="0"/>
            <wp:positionH relativeFrom="margin">
              <wp:posOffset>106802</wp:posOffset>
            </wp:positionH>
            <wp:positionV relativeFrom="paragraph">
              <wp:posOffset>998760</wp:posOffset>
            </wp:positionV>
            <wp:extent cx="5943600" cy="1271270"/>
            <wp:effectExtent l="171450" t="171450" r="152400" b="157480"/>
            <wp:wrapSquare wrapText="bothSides"/>
            <wp:docPr id="6400551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55150" name="Picture 640055150"/>
                    <pic:cNvPicPr/>
                  </pic:nvPicPr>
                  <pic:blipFill>
                    <a:blip r:embed="rId31">
                      <a:extLst>
                        <a:ext uri="{28A0092B-C50C-407E-A947-70E740481C1C}">
                          <a14:useLocalDpi xmlns:a14="http://schemas.microsoft.com/office/drawing/2010/main" val="0"/>
                        </a:ext>
                      </a:extLst>
                    </a:blip>
                    <a:stretch>
                      <a:fillRect/>
                    </a:stretch>
                  </pic:blipFill>
                  <pic:spPr>
                    <a:xfrm>
                      <a:off x="0" y="0"/>
                      <a:ext cx="5943600" cy="127127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2628C5">
        <w:rPr>
          <w:rFonts w:ascii="Footlight MT Light" w:eastAsia="Times New Roman" w:hAnsi="Footlight MT Light" w:cs="Times New Roman"/>
          <w:color w:val="39546E" w:themeColor="accent4" w:themeShade="80"/>
          <w:lang w:val="en-IN" w:eastAsia="en-IN"/>
        </w:rPr>
        <w:t xml:space="preserve">These KPI Cards help users understand the employee data quickly </w:t>
      </w:r>
      <w:r w:rsidRPr="002628C5">
        <w:rPr>
          <w:rFonts w:ascii="Footlight MT Light" w:eastAsia="Times New Roman" w:hAnsi="Footlight MT Light" w:cs="Times New Roman"/>
          <w:color w:val="39546E" w:themeColor="accent4" w:themeShade="80"/>
          <w:lang w:eastAsia="en-IN"/>
        </w:rPr>
        <w:t>without checking the entire dataset. They are placed at the top of the dashboard for easy viewing.</w:t>
      </w:r>
      <w:r w:rsidRPr="002628C5">
        <w:rPr>
          <w:rFonts w:ascii="Footlight MT Light" w:eastAsia="Times New Roman" w:hAnsi="Footlight MT Light" w:cs="Times New Roman"/>
          <w:noProof/>
          <w:color w:val="39546E" w:themeColor="accent4" w:themeShade="80"/>
          <w:lang w:val="en-IN" w:eastAsia="en-IN"/>
        </w:rPr>
        <mc:AlternateContent>
          <mc:Choice Requires="wps">
            <w:drawing>
              <wp:anchor distT="0" distB="0" distL="114300" distR="114300" simplePos="0" relativeHeight="251702272" behindDoc="0" locked="0" layoutInCell="1" allowOverlap="1" wp14:anchorId="4E8C1E64" wp14:editId="349BE52A">
                <wp:simplePos x="0" y="0"/>
                <wp:positionH relativeFrom="page">
                  <wp:posOffset>0</wp:posOffset>
                </wp:positionH>
                <wp:positionV relativeFrom="page">
                  <wp:posOffset>0</wp:posOffset>
                </wp:positionV>
                <wp:extent cx="476250" cy="10039350"/>
                <wp:effectExtent l="0" t="0" r="19050" b="19050"/>
                <wp:wrapNone/>
                <wp:docPr id="154328975"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EBF5B" id="Rectangle 1" o:spid="_x0000_s1026" style="position:absolute;margin-left:0;margin-top:0;width:37.5pt;height:790.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r w:rsidRPr="002628C5">
        <w:rPr>
          <w:rFonts w:ascii="Footlight MT Light" w:eastAsia="Times New Roman" w:hAnsi="Footlight MT Light" w:cs="Times New Roman"/>
          <w:color w:val="39546E" w:themeColor="accent4" w:themeShade="80"/>
          <w:lang w:val="en-IN" w:eastAsia="en-IN"/>
        </w:rPr>
        <w:t>The values change automatically when filters or slicers are applied.</w:t>
      </w:r>
    </w:p>
    <w:p w14:paraId="691F605B" w14:textId="77777777" w:rsidR="004D06E0" w:rsidRPr="002628C5" w:rsidRDefault="004D06E0" w:rsidP="002628C5">
      <w:pPr>
        <w:jc w:val="both"/>
        <w:rPr>
          <w:rFonts w:ascii="Footlight MT Light" w:eastAsia="Times New Roman" w:hAnsi="Footlight MT Light" w:cs="Times New Roman"/>
          <w:color w:val="39546E" w:themeColor="accent4" w:themeShade="80"/>
          <w:lang w:val="en-IN" w:eastAsia="en-IN"/>
        </w:rPr>
      </w:pPr>
    </w:p>
    <w:p w14:paraId="385F16B5" w14:textId="77777777" w:rsidR="004D06E0" w:rsidRPr="002628C5" w:rsidRDefault="004D06E0" w:rsidP="002628C5">
      <w:pPr>
        <w:jc w:val="both"/>
        <w:rPr>
          <w:rFonts w:ascii="Footlight MT Light" w:eastAsia="Times New Roman" w:hAnsi="Footlight MT Light" w:cs="Times New Roman"/>
          <w:color w:val="39546E" w:themeColor="accent4" w:themeShade="80"/>
          <w:lang w:val="en-IN" w:eastAsia="en-IN"/>
        </w:rPr>
      </w:pPr>
    </w:p>
    <w:p w14:paraId="45746BB0" w14:textId="77777777" w:rsidR="004D06E0" w:rsidRPr="002628C5" w:rsidRDefault="004D06E0" w:rsidP="002628C5">
      <w:pPr>
        <w:jc w:val="both"/>
        <w:rPr>
          <w:rFonts w:ascii="Footlight MT Light" w:eastAsia="Times New Roman" w:hAnsi="Footlight MT Light" w:cs="Times New Roman"/>
          <w:color w:val="39546E" w:themeColor="accent4" w:themeShade="80"/>
          <w:lang w:val="en-IN" w:eastAsia="en-IN"/>
        </w:rPr>
      </w:pPr>
    </w:p>
    <w:p w14:paraId="19DD2C43" w14:textId="77777777" w:rsidR="004D06E0" w:rsidRPr="002628C5" w:rsidRDefault="004D06E0" w:rsidP="002628C5">
      <w:pPr>
        <w:jc w:val="both"/>
        <w:rPr>
          <w:rFonts w:ascii="Footlight MT Light" w:eastAsia="Times New Roman" w:hAnsi="Footlight MT Light" w:cs="Times New Roman"/>
          <w:color w:val="39546E" w:themeColor="accent4" w:themeShade="80"/>
          <w:lang w:val="en-IN" w:eastAsia="en-IN"/>
        </w:rPr>
      </w:pPr>
    </w:p>
    <w:p w14:paraId="41A2B5F0" w14:textId="77777777" w:rsidR="004D06E0" w:rsidRPr="002628C5" w:rsidRDefault="004D06E0" w:rsidP="002628C5">
      <w:pPr>
        <w:jc w:val="both"/>
        <w:rPr>
          <w:rFonts w:ascii="Footlight MT Light" w:eastAsia="Times New Roman" w:hAnsi="Footlight MT Light" w:cs="Times New Roman"/>
          <w:color w:val="39546E" w:themeColor="accent4" w:themeShade="80"/>
          <w:lang w:val="en-IN" w:eastAsia="en-IN"/>
        </w:rPr>
      </w:pPr>
    </w:p>
    <w:p w14:paraId="6F561B05" w14:textId="77777777" w:rsidR="004D06E0" w:rsidRPr="002628C5" w:rsidRDefault="004D06E0" w:rsidP="002628C5">
      <w:pPr>
        <w:jc w:val="both"/>
        <w:rPr>
          <w:rFonts w:ascii="Footlight MT Light" w:eastAsia="Times New Roman" w:hAnsi="Footlight MT Light" w:cs="Times New Roman"/>
          <w:color w:val="39546E" w:themeColor="accent4" w:themeShade="80"/>
          <w:lang w:val="en-IN" w:eastAsia="en-IN"/>
        </w:rPr>
      </w:pPr>
    </w:p>
    <w:p w14:paraId="1D33051B" w14:textId="42F307E7" w:rsidR="004D06E0" w:rsidRPr="002628C5" w:rsidRDefault="004D06E0" w:rsidP="002628C5">
      <w:pPr>
        <w:ind w:left="0"/>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 xml:space="preserve">Visualization 2: </w:t>
      </w:r>
    </w:p>
    <w:p w14:paraId="1B44827F" w14:textId="77777777" w:rsidR="004D06E0" w:rsidRPr="002628C5" w:rsidRDefault="004D06E0" w:rsidP="002628C5">
      <w:pPr>
        <w:jc w:val="both"/>
        <w:rPr>
          <w:rFonts w:ascii="Footlight MT Light" w:eastAsia="Times New Roman" w:hAnsi="Footlight MT Light" w:cs="Times New Roman"/>
          <w:color w:val="39546E" w:themeColor="accent4" w:themeShade="80"/>
          <w:lang w:val="en-IN" w:eastAsia="en-IN"/>
        </w:rPr>
      </w:pPr>
    </w:p>
    <w:p w14:paraId="6316D8B3" w14:textId="77777777" w:rsidR="004D06E0" w:rsidRPr="002628C5" w:rsidRDefault="004D06E0" w:rsidP="002628C5">
      <w:pPr>
        <w:spacing w:after="100" w:afterAutospacing="1"/>
        <w:ind w:left="0"/>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Salary by Department – Analysis</w:t>
      </w:r>
    </w:p>
    <w:p w14:paraId="7E843C3E" w14:textId="77777777" w:rsidR="004D06E0" w:rsidRPr="002628C5" w:rsidRDefault="004D06E0"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Purpose:</w:t>
      </w:r>
      <w:r w:rsidRPr="002628C5">
        <w:rPr>
          <w:rFonts w:ascii="Footlight MT Light" w:eastAsia="Times New Roman" w:hAnsi="Footlight MT Light" w:cs="Times New Roman"/>
          <w:color w:val="39546E" w:themeColor="accent4" w:themeShade="80"/>
          <w:kern w:val="0"/>
          <w:lang w:val="en-IN" w:eastAsia="en-IN"/>
          <w14:ligatures w14:val="none"/>
        </w:rPr>
        <w:br/>
        <w:t>To compare the total salary expenditure across different departments.</w:t>
      </w:r>
    </w:p>
    <w:p w14:paraId="320801F9" w14:textId="25C3325C" w:rsidR="004D06E0" w:rsidRPr="002628C5" w:rsidRDefault="004D06E0"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A </w:t>
      </w:r>
      <w:r w:rsidRPr="00985418">
        <w:rPr>
          <w:rFonts w:ascii="Footlight MT Light" w:eastAsia="Times New Roman" w:hAnsi="Footlight MT Light" w:cs="Times New Roman"/>
          <w:color w:val="C00000"/>
          <w:kern w:val="0"/>
          <w:lang w:val="en-IN" w:eastAsia="en-IN"/>
          <w14:ligatures w14:val="none"/>
        </w:rPr>
        <w:t xml:space="preserve">Clustered Column Chart </w:t>
      </w:r>
      <w:r w:rsidRPr="002628C5">
        <w:rPr>
          <w:rFonts w:ascii="Footlight MT Light" w:eastAsia="Times New Roman" w:hAnsi="Footlight MT Light" w:cs="Times New Roman"/>
          <w:color w:val="39546E" w:themeColor="accent4" w:themeShade="80"/>
          <w:kern w:val="0"/>
          <w:lang w:val="en-IN" w:eastAsia="en-IN"/>
          <w14:ligatures w14:val="none"/>
        </w:rPr>
        <w:t xml:space="preserve">was created using </w:t>
      </w:r>
      <w:r w:rsidRPr="002628C5">
        <w:rPr>
          <w:rFonts w:ascii="Footlight MT Light" w:eastAsia="Times New Roman" w:hAnsi="Footlight MT Light" w:cs="Times New Roman"/>
          <w:b/>
          <w:bCs/>
          <w:color w:val="39546E" w:themeColor="accent4" w:themeShade="80"/>
          <w:kern w:val="0"/>
          <w:lang w:val="en-IN" w:eastAsia="en-IN"/>
          <w14:ligatures w14:val="none"/>
        </w:rPr>
        <w:t>Department</w:t>
      </w:r>
      <w:r w:rsidRPr="002628C5">
        <w:rPr>
          <w:rFonts w:ascii="Footlight MT Light" w:eastAsia="Times New Roman" w:hAnsi="Footlight MT Light" w:cs="Times New Roman"/>
          <w:color w:val="39546E" w:themeColor="accent4" w:themeShade="80"/>
          <w:kern w:val="0"/>
          <w:lang w:val="en-IN" w:eastAsia="en-IN"/>
          <w14:ligatures w14:val="none"/>
        </w:rPr>
        <w:t xml:space="preserve"> as the Axis and </w:t>
      </w:r>
      <w:r w:rsidRPr="002628C5">
        <w:rPr>
          <w:rFonts w:ascii="Footlight MT Light" w:eastAsia="Times New Roman" w:hAnsi="Footlight MT Light" w:cs="Times New Roman"/>
          <w:b/>
          <w:bCs/>
          <w:color w:val="39546E" w:themeColor="accent4" w:themeShade="80"/>
          <w:kern w:val="0"/>
          <w:lang w:val="en-IN" w:eastAsia="en-IN"/>
          <w14:ligatures w14:val="none"/>
        </w:rPr>
        <w:t>Sum of Salary</w:t>
      </w:r>
      <w:r w:rsidRPr="002628C5">
        <w:rPr>
          <w:rFonts w:ascii="Footlight MT Light" w:eastAsia="Times New Roman" w:hAnsi="Footlight MT Light" w:cs="Times New Roman"/>
          <w:color w:val="39546E" w:themeColor="accent4" w:themeShade="80"/>
          <w:kern w:val="0"/>
          <w:lang w:val="en-IN" w:eastAsia="en-IN"/>
          <w14:ligatures w14:val="none"/>
        </w:rPr>
        <w:t xml:space="preserve"> as the Value.</w:t>
      </w:r>
    </w:p>
    <w:p w14:paraId="78407336" w14:textId="77777777" w:rsidR="004D06E0" w:rsidRPr="002628C5" w:rsidRDefault="004D06E0"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Findings:</w:t>
      </w:r>
    </w:p>
    <w:p w14:paraId="5B90E2F0" w14:textId="77777777" w:rsidR="004D06E0" w:rsidRPr="002628C5" w:rsidRDefault="004D06E0" w:rsidP="002628C5">
      <w:pPr>
        <w:numPr>
          <w:ilvl w:val="0"/>
          <w:numId w:val="15"/>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DevOps has the highest total salary expenditure. </w:t>
      </w:r>
    </w:p>
    <w:p w14:paraId="605F08FF" w14:textId="66B149A7" w:rsidR="004D06E0" w:rsidRPr="002628C5" w:rsidRDefault="004D06E0" w:rsidP="002628C5">
      <w:pPr>
        <w:numPr>
          <w:ilvl w:val="0"/>
          <w:numId w:val="15"/>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lang w:val="en-IN" w:eastAsia="en-IN"/>
        </w:rPr>
        <mc:AlternateContent>
          <mc:Choice Requires="wps">
            <w:drawing>
              <wp:anchor distT="0" distB="0" distL="114300" distR="114300" simplePos="0" relativeHeight="251705344" behindDoc="0" locked="0" layoutInCell="1" allowOverlap="1" wp14:anchorId="3A6370F9" wp14:editId="38558042">
                <wp:simplePos x="0" y="0"/>
                <wp:positionH relativeFrom="page">
                  <wp:align>left</wp:align>
                </wp:positionH>
                <wp:positionV relativeFrom="page">
                  <wp:align>top</wp:align>
                </wp:positionV>
                <wp:extent cx="476250" cy="10039350"/>
                <wp:effectExtent l="0" t="0" r="19050" b="19050"/>
                <wp:wrapNone/>
                <wp:docPr id="244506254"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4CD54" id="Rectangle 1" o:spid="_x0000_s1026" style="position:absolute;margin-left:0;margin-top:0;width:37.5pt;height:790.5pt;z-index:25170534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r w:rsidRPr="002628C5">
        <w:rPr>
          <w:rFonts w:ascii="Footlight MT Light" w:eastAsia="Times New Roman" w:hAnsi="Footlight MT Light" w:cs="Times New Roman"/>
          <w:color w:val="39546E" w:themeColor="accent4" w:themeShade="80"/>
          <w:kern w:val="0"/>
          <w:lang w:val="en-IN" w:eastAsia="en-IN"/>
          <w14:ligatures w14:val="none"/>
        </w:rPr>
        <w:t xml:space="preserve">Sales is the second-highest department. </w:t>
      </w:r>
    </w:p>
    <w:p w14:paraId="38E9097C" w14:textId="77777777" w:rsidR="004D06E0" w:rsidRPr="002628C5" w:rsidRDefault="004D06E0" w:rsidP="002628C5">
      <w:pPr>
        <w:numPr>
          <w:ilvl w:val="0"/>
          <w:numId w:val="15"/>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Cloud Tech has the lowest salary expenditure. </w:t>
      </w:r>
    </w:p>
    <w:p w14:paraId="5F1DB4A2" w14:textId="77777777" w:rsidR="004D06E0" w:rsidRPr="002628C5" w:rsidRDefault="004D06E0" w:rsidP="002628C5">
      <w:pPr>
        <w:numPr>
          <w:ilvl w:val="0"/>
          <w:numId w:val="15"/>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HR, Finance, and Admin have similar salary expenses. </w:t>
      </w:r>
    </w:p>
    <w:p w14:paraId="11A79BD9" w14:textId="281476DF" w:rsidR="004D06E0" w:rsidRPr="002628C5" w:rsidRDefault="009B7B8B"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lang w:val="en-IN" w:eastAsia="en-IN"/>
        </w:rPr>
        <mc:AlternateContent>
          <mc:Choice Requires="wps">
            <w:drawing>
              <wp:anchor distT="0" distB="0" distL="114300" distR="114300" simplePos="0" relativeHeight="251707392" behindDoc="0" locked="0" layoutInCell="1" allowOverlap="1" wp14:anchorId="28ADAF73" wp14:editId="689AB9E0">
                <wp:simplePos x="0" y="0"/>
                <wp:positionH relativeFrom="page">
                  <wp:align>left</wp:align>
                </wp:positionH>
                <wp:positionV relativeFrom="page">
                  <wp:align>top</wp:align>
                </wp:positionV>
                <wp:extent cx="476250" cy="10039350"/>
                <wp:effectExtent l="0" t="0" r="19050" b="19050"/>
                <wp:wrapNone/>
                <wp:docPr id="1813177325"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4C4F4" id="Rectangle 1" o:spid="_x0000_s1026" style="position:absolute;margin-left:0;margin-top:0;width:37.5pt;height:790.5pt;z-index:25170739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r w:rsidR="004D06E0" w:rsidRPr="002628C5">
        <w:rPr>
          <w:rFonts w:ascii="Footlight MT Light" w:eastAsia="Times New Roman" w:hAnsi="Footlight MT Light" w:cs="Times New Roman"/>
          <w:b/>
          <w:bCs/>
          <w:color w:val="39546E" w:themeColor="accent4" w:themeShade="80"/>
          <w:kern w:val="0"/>
          <w:lang w:val="en-IN" w:eastAsia="en-IN"/>
          <w14:ligatures w14:val="none"/>
        </w:rPr>
        <w:t>Recommendation:</w:t>
      </w:r>
      <w:r w:rsidR="004D06E0" w:rsidRPr="002628C5">
        <w:rPr>
          <w:rFonts w:ascii="Footlight MT Light" w:eastAsia="Times New Roman" w:hAnsi="Footlight MT Light" w:cs="Times New Roman"/>
          <w:color w:val="39546E" w:themeColor="accent4" w:themeShade="80"/>
          <w:kern w:val="0"/>
          <w:lang w:val="en-IN" w:eastAsia="en-IN"/>
          <w14:ligatures w14:val="none"/>
        </w:rPr>
        <w:br/>
        <w:t>The company should review salary allocation and ensure that departments with higher salary costs are delivering better performance.</w:t>
      </w:r>
    </w:p>
    <w:p w14:paraId="28C95BD6" w14:textId="77777777" w:rsidR="004D06E0" w:rsidRPr="002628C5" w:rsidRDefault="004D06E0" w:rsidP="002628C5">
      <w:pPr>
        <w:jc w:val="both"/>
        <w:rPr>
          <w:rFonts w:ascii="Footlight MT Light" w:eastAsia="Times New Roman" w:hAnsi="Footlight MT Light" w:cs="Times New Roman"/>
          <w:color w:val="39546E" w:themeColor="accent4" w:themeShade="80"/>
          <w:lang w:val="en-IN" w:eastAsia="en-IN"/>
        </w:rPr>
      </w:pPr>
    </w:p>
    <w:p w14:paraId="33DE0E82" w14:textId="7D34CE5F" w:rsidR="004D06E0" w:rsidRPr="002628C5" w:rsidRDefault="009B7B8B" w:rsidP="002628C5">
      <w:p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noProof/>
          <w:color w:val="39546E" w:themeColor="accent4" w:themeShade="80"/>
          <w:lang w:val="en-IN" w:eastAsia="en-IN"/>
        </w:rPr>
        <mc:AlternateContent>
          <mc:Choice Requires="wps">
            <w:drawing>
              <wp:anchor distT="0" distB="0" distL="114300" distR="114300" simplePos="0" relativeHeight="251709440" behindDoc="0" locked="0" layoutInCell="1" allowOverlap="1" wp14:anchorId="574AF918" wp14:editId="6DDDFD0F">
                <wp:simplePos x="0" y="0"/>
                <wp:positionH relativeFrom="page">
                  <wp:align>left</wp:align>
                </wp:positionH>
                <wp:positionV relativeFrom="page">
                  <wp:align>bottom</wp:align>
                </wp:positionV>
                <wp:extent cx="476250" cy="10137531"/>
                <wp:effectExtent l="0" t="0" r="19050" b="16510"/>
                <wp:wrapNone/>
                <wp:docPr id="1084187598" name="Rectangle 1"/>
                <wp:cNvGraphicFramePr/>
                <a:graphic xmlns:a="http://schemas.openxmlformats.org/drawingml/2006/main">
                  <a:graphicData uri="http://schemas.microsoft.com/office/word/2010/wordprocessingShape">
                    <wps:wsp>
                      <wps:cNvSpPr/>
                      <wps:spPr>
                        <a:xfrm>
                          <a:off x="0" y="0"/>
                          <a:ext cx="476250" cy="10137531"/>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6172D" id="Rectangle 1" o:spid="_x0000_s1026" style="position:absolute;margin-left:0;margin-top:0;width:37.5pt;height:798.25pt;z-index:251709440;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" fillcolor="#9da2c0" strokecolor="#64685e" strokeweight="1pt">
                <w10:wrap anchorx="page" anchory="page"/>
              </v:rect>
            </w:pict>
          </mc:Fallback>
        </mc:AlternateContent>
      </w:r>
      <w:r w:rsidR="004D06E0" w:rsidRPr="002628C5">
        <w:rPr>
          <w:rFonts w:ascii="Footlight MT Light" w:eastAsia="Times New Roman" w:hAnsi="Footlight MT Light" w:cs="Times New Roman"/>
          <w:noProof/>
          <w:color w:val="39546E" w:themeColor="accent4" w:themeShade="80"/>
          <w:lang w:val="en-IN" w:eastAsia="en-IN"/>
        </w:rPr>
        <w:drawing>
          <wp:inline distT="0" distB="0" distL="0" distR="0" wp14:anchorId="2BDF77F0" wp14:editId="63A2C3EF">
            <wp:extent cx="4864735" cy="1485529"/>
            <wp:effectExtent l="304800" t="304800" r="316865" b="324485"/>
            <wp:docPr id="373706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0631" name="Picture 37370631"/>
                    <pic:cNvPicPr/>
                  </pic:nvPicPr>
                  <pic:blipFill>
                    <a:blip r:embed="rId32">
                      <a:extLst>
                        <a:ext uri="{28A0092B-C50C-407E-A947-70E740481C1C}">
                          <a14:useLocalDpi xmlns:a14="http://schemas.microsoft.com/office/drawing/2010/main" val="0"/>
                        </a:ext>
                      </a:extLst>
                    </a:blip>
                    <a:stretch>
                      <a:fillRect/>
                    </a:stretch>
                  </pic:blipFill>
                  <pic:spPr>
                    <a:xfrm>
                      <a:off x="0" y="0"/>
                      <a:ext cx="4918857" cy="150205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AD102BD" w14:textId="77777777" w:rsidR="004D06E0" w:rsidRPr="002628C5" w:rsidRDefault="004D06E0" w:rsidP="002628C5">
      <w:pPr>
        <w:jc w:val="both"/>
        <w:rPr>
          <w:rFonts w:ascii="Footlight MT Light" w:eastAsia="Times New Roman" w:hAnsi="Footlight MT Light" w:cs="Times New Roman"/>
          <w:color w:val="39546E" w:themeColor="accent4" w:themeShade="80"/>
          <w:lang w:val="en-IN" w:eastAsia="en-IN"/>
        </w:rPr>
      </w:pPr>
    </w:p>
    <w:p w14:paraId="32DACF86" w14:textId="77777777" w:rsidR="004D06E0" w:rsidRPr="002628C5" w:rsidRDefault="004D06E0" w:rsidP="002628C5">
      <w:pPr>
        <w:jc w:val="both"/>
        <w:rPr>
          <w:rFonts w:ascii="Footlight MT Light" w:eastAsia="Times New Roman" w:hAnsi="Footlight MT Light" w:cs="Times New Roman"/>
          <w:color w:val="39546E" w:themeColor="accent4" w:themeShade="80"/>
          <w:lang w:val="en-IN" w:eastAsia="en-IN"/>
        </w:rPr>
      </w:pPr>
    </w:p>
    <w:p w14:paraId="4055FC28" w14:textId="3530169D" w:rsidR="004D06E0" w:rsidRPr="002628C5" w:rsidRDefault="009B7B8B" w:rsidP="002628C5">
      <w:p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Visualization 3</w:t>
      </w:r>
    </w:p>
    <w:p w14:paraId="6A1AEAB2" w14:textId="77777777" w:rsidR="009B7B8B" w:rsidRPr="002628C5" w:rsidRDefault="009B7B8B" w:rsidP="002628C5">
      <w:pPr>
        <w:ind w:left="0"/>
        <w:jc w:val="both"/>
        <w:outlineLvl w:val="2"/>
        <w:rPr>
          <w:rFonts w:ascii="Footlight MT Light" w:eastAsia="Times New Roman" w:hAnsi="Footlight MT Light" w:cs="Times New Roman"/>
          <w:b/>
          <w:bCs/>
          <w:color w:val="39546E" w:themeColor="accent4" w:themeShade="80"/>
          <w:kern w:val="0"/>
          <w:lang w:val="en-IN" w:eastAsia="en-IN"/>
          <w14:ligatures w14:val="none"/>
        </w:rPr>
      </w:pPr>
    </w:p>
    <w:p w14:paraId="66E17E3D" w14:textId="1006A5FF" w:rsidR="009B7B8B" w:rsidRPr="002628C5" w:rsidRDefault="009B7B8B" w:rsidP="002628C5">
      <w:pPr>
        <w:ind w:left="0"/>
        <w:jc w:val="both"/>
        <w:outlineLvl w:val="2"/>
        <w:rPr>
          <w:rFonts w:ascii="Footlight MT Light" w:eastAsia="Times New Roman" w:hAnsi="Footlight MT Light" w:cs="Times New Roman"/>
          <w:b/>
          <w:bCs/>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Employee Count by Department and Performance Rating</w:t>
      </w:r>
    </w:p>
    <w:p w14:paraId="73B4D7C7" w14:textId="77777777" w:rsidR="009B7B8B" w:rsidRPr="00985418" w:rsidRDefault="009B7B8B" w:rsidP="002628C5">
      <w:pPr>
        <w:ind w:left="0"/>
        <w:jc w:val="both"/>
        <w:rPr>
          <w:rFonts w:ascii="Footlight MT Light" w:eastAsia="Times New Roman" w:hAnsi="Footlight MT Light" w:cs="Times New Roman"/>
          <w:color w:val="C00000"/>
          <w:kern w:val="0"/>
          <w:lang w:val="en-IN" w:eastAsia="en-IN"/>
          <w14:ligatures w14:val="none"/>
        </w:rPr>
      </w:pPr>
      <w:r w:rsidRPr="00985418">
        <w:rPr>
          <w:rFonts w:ascii="Footlight MT Light" w:eastAsia="Times New Roman" w:hAnsi="Footlight MT Light" w:cs="Times New Roman"/>
          <w:b/>
          <w:bCs/>
          <w:color w:val="C00000"/>
          <w:kern w:val="0"/>
          <w:lang w:val="en-IN" w:eastAsia="en-IN"/>
          <w14:ligatures w14:val="none"/>
        </w:rPr>
        <w:t>Chart:</w:t>
      </w:r>
      <w:r w:rsidRPr="00985418">
        <w:rPr>
          <w:rFonts w:ascii="Footlight MT Light" w:eastAsia="Times New Roman" w:hAnsi="Footlight MT Light" w:cs="Times New Roman"/>
          <w:color w:val="C00000"/>
          <w:kern w:val="0"/>
          <w:lang w:val="en-IN" w:eastAsia="en-IN"/>
          <w14:ligatures w14:val="none"/>
        </w:rPr>
        <w:t xml:space="preserve"> Stacked Column Chart</w:t>
      </w:r>
    </w:p>
    <w:p w14:paraId="1A5367CE" w14:textId="76703058" w:rsidR="009B7B8B" w:rsidRPr="002628C5" w:rsidRDefault="009B7B8B" w:rsidP="002628C5">
      <w:pPr>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X-Axis:</w:t>
      </w:r>
      <w:r w:rsidRPr="002628C5">
        <w:rPr>
          <w:rFonts w:ascii="Footlight MT Light" w:eastAsia="Times New Roman" w:hAnsi="Footlight MT Light" w:cs="Times New Roman"/>
          <w:color w:val="39546E" w:themeColor="accent4" w:themeShade="80"/>
          <w:kern w:val="0"/>
          <w:lang w:val="en-IN" w:eastAsia="en-IN"/>
          <w14:ligatures w14:val="none"/>
        </w:rPr>
        <w:t xml:space="preserve"> Department. Y</w:t>
      </w:r>
      <w:r w:rsidRPr="002628C5">
        <w:rPr>
          <w:rFonts w:ascii="Footlight MT Light" w:eastAsia="Times New Roman" w:hAnsi="Footlight MT Light" w:cs="Times New Roman"/>
          <w:b/>
          <w:bCs/>
          <w:color w:val="39546E" w:themeColor="accent4" w:themeShade="80"/>
          <w:kern w:val="0"/>
          <w:lang w:val="en-IN" w:eastAsia="en-IN"/>
          <w14:ligatures w14:val="none"/>
        </w:rPr>
        <w:t>-Axis:</w:t>
      </w:r>
      <w:r w:rsidRPr="002628C5">
        <w:rPr>
          <w:rFonts w:ascii="Footlight MT Light" w:eastAsia="Times New Roman" w:hAnsi="Footlight MT Light" w:cs="Times New Roman"/>
          <w:color w:val="39546E" w:themeColor="accent4" w:themeShade="80"/>
          <w:kern w:val="0"/>
          <w:lang w:val="en-IN" w:eastAsia="en-IN"/>
          <w14:ligatures w14:val="none"/>
        </w:rPr>
        <w:t xml:space="preserve"> Count of Employee ID</w:t>
      </w:r>
    </w:p>
    <w:p w14:paraId="448D84F2" w14:textId="05F81BE9" w:rsidR="009B7B8B" w:rsidRPr="002628C5" w:rsidRDefault="009B7B8B" w:rsidP="002628C5">
      <w:pPr>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Legend:</w:t>
      </w:r>
      <w:r w:rsidRPr="002628C5">
        <w:rPr>
          <w:rFonts w:ascii="Footlight MT Light" w:eastAsia="Times New Roman" w:hAnsi="Footlight MT Light" w:cs="Times New Roman"/>
          <w:color w:val="39546E" w:themeColor="accent4" w:themeShade="80"/>
          <w:kern w:val="0"/>
          <w:lang w:val="en-IN" w:eastAsia="en-IN"/>
          <w14:ligatures w14:val="none"/>
        </w:rPr>
        <w:t xml:space="preserve"> Performance Rating Scale (1, 2, 3, 4)</w:t>
      </w:r>
    </w:p>
    <w:p w14:paraId="04321FC5" w14:textId="0A2A3E73" w:rsidR="009B7B8B" w:rsidRPr="002628C5" w:rsidRDefault="00590F36" w:rsidP="002628C5">
      <w:pPr>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lang w:val="en-IN" w:eastAsia="en-IN"/>
        </w:rPr>
        <mc:AlternateContent>
          <mc:Choice Requires="wps">
            <w:drawing>
              <wp:anchor distT="0" distB="0" distL="114300" distR="114300" simplePos="0" relativeHeight="251724800" behindDoc="0" locked="0" layoutInCell="1" allowOverlap="1" wp14:anchorId="29AA210C" wp14:editId="11AA890A">
                <wp:simplePos x="0" y="0"/>
                <wp:positionH relativeFrom="page">
                  <wp:posOffset>8792</wp:posOffset>
                </wp:positionH>
                <wp:positionV relativeFrom="page">
                  <wp:align>bottom</wp:align>
                </wp:positionV>
                <wp:extent cx="476250" cy="10039350"/>
                <wp:effectExtent l="0" t="0" r="19050" b="19050"/>
                <wp:wrapNone/>
                <wp:docPr id="1908400627"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53A274" id="Rectangle 1" o:spid="_x0000_s1026" style="position:absolute;margin-left:.7pt;margin-top:0;width:37.5pt;height:790.5pt;z-index:251724800;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" fillcolor="#9da2c0" strokecolor="#64685e" strokeweight="1pt">
                <w10:wrap anchorx="page" anchory="page"/>
              </v:rect>
            </w:pict>
          </mc:Fallback>
        </mc:AlternateContent>
      </w:r>
      <w:r w:rsidR="009B7B8B" w:rsidRPr="002628C5">
        <w:rPr>
          <w:rFonts w:ascii="Footlight MT Light" w:eastAsia="Times New Roman" w:hAnsi="Footlight MT Light" w:cs="Times New Roman"/>
          <w:b/>
          <w:bCs/>
          <w:color w:val="39546E" w:themeColor="accent4" w:themeShade="80"/>
          <w:kern w:val="0"/>
          <w:lang w:val="en-IN" w:eastAsia="en-IN"/>
          <w14:ligatures w14:val="none"/>
        </w:rPr>
        <w:t>Purpose:</w:t>
      </w:r>
      <w:r w:rsidR="009B7B8B" w:rsidRPr="002628C5">
        <w:rPr>
          <w:rFonts w:ascii="Footlight MT Light" w:eastAsia="Times New Roman" w:hAnsi="Footlight MT Light" w:cs="Times New Roman"/>
          <w:color w:val="39546E" w:themeColor="accent4" w:themeShade="80"/>
          <w:kern w:val="0"/>
          <w:lang w:val="en-IN" w:eastAsia="en-IN"/>
          <w14:ligatures w14:val="none"/>
        </w:rPr>
        <w:br/>
        <w:t>To analyse the number of employees in each department based on their performance ratings.</w:t>
      </w:r>
    </w:p>
    <w:p w14:paraId="11F9729B" w14:textId="7B4E641B" w:rsidR="009B7B8B" w:rsidRPr="002628C5" w:rsidRDefault="009B7B8B"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lastRenderedPageBreak/>
        <w:t>Analysis:</w:t>
      </w:r>
    </w:p>
    <w:p w14:paraId="29AE53F7" w14:textId="77777777" w:rsidR="009B7B8B" w:rsidRPr="002628C5" w:rsidRDefault="009B7B8B" w:rsidP="002628C5">
      <w:pPr>
        <w:numPr>
          <w:ilvl w:val="0"/>
          <w:numId w:val="16"/>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DevOps has the highest number of employees across all performance rating levels. </w:t>
      </w:r>
    </w:p>
    <w:p w14:paraId="1FD7F24A" w14:textId="77777777" w:rsidR="009B7B8B" w:rsidRPr="002628C5" w:rsidRDefault="009B7B8B" w:rsidP="002628C5">
      <w:pPr>
        <w:numPr>
          <w:ilvl w:val="0"/>
          <w:numId w:val="16"/>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Sales, HR, Finance, and Admin have a balanced distribution of performance ratings. </w:t>
      </w:r>
    </w:p>
    <w:p w14:paraId="3A76C644" w14:textId="1AEAE349" w:rsidR="009B7B8B" w:rsidRPr="002628C5" w:rsidRDefault="009B7B8B" w:rsidP="002628C5">
      <w:pPr>
        <w:numPr>
          <w:ilvl w:val="0"/>
          <w:numId w:val="16"/>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Cloud Tech has the lowest employee count. </w:t>
      </w:r>
    </w:p>
    <w:p w14:paraId="79A1002E" w14:textId="77777777" w:rsidR="009B7B8B" w:rsidRPr="002628C5" w:rsidRDefault="009B7B8B" w:rsidP="002628C5">
      <w:pPr>
        <w:numPr>
          <w:ilvl w:val="0"/>
          <w:numId w:val="16"/>
        </w:numPr>
        <w:spacing w:after="100" w:afterAutospacing="1"/>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color w:val="39546E" w:themeColor="accent4" w:themeShade="80"/>
          <w:kern w:val="0"/>
          <w:lang w:val="en-IN" w:eastAsia="en-IN"/>
          <w14:ligatures w14:val="none"/>
        </w:rPr>
        <w:t xml:space="preserve">Overall, employees with different performance ratings are distributed across all departments. </w:t>
      </w:r>
    </w:p>
    <w:p w14:paraId="7AF531BF" w14:textId="2052238B" w:rsidR="009B7B8B" w:rsidRPr="002628C5" w:rsidRDefault="009B7B8B"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b/>
          <w:bCs/>
          <w:color w:val="39546E" w:themeColor="accent4" w:themeShade="80"/>
          <w:kern w:val="0"/>
          <w:lang w:val="en-IN" w:eastAsia="en-IN"/>
          <w14:ligatures w14:val="none"/>
        </w:rPr>
        <w:t>Recommendation:</w:t>
      </w:r>
      <w:r w:rsidRPr="002628C5">
        <w:rPr>
          <w:rFonts w:ascii="Footlight MT Light" w:eastAsia="Times New Roman" w:hAnsi="Footlight MT Light" w:cs="Times New Roman"/>
          <w:color w:val="39546E" w:themeColor="accent4" w:themeShade="80"/>
          <w:kern w:val="0"/>
          <w:lang w:val="en-IN" w:eastAsia="en-IN"/>
          <w14:ligatures w14:val="none"/>
        </w:rPr>
        <w:br/>
        <w:t>The company can use this analysis to identify high-performing departments, provide additional support where needed, and improve overall employee performance</w:t>
      </w:r>
    </w:p>
    <w:p w14:paraId="141082DB" w14:textId="3727E034" w:rsidR="009B7B8B" w:rsidRPr="002628C5" w:rsidRDefault="009B7B8B" w:rsidP="002628C5">
      <w:pPr>
        <w:spacing w:after="100" w:afterAutospacing="1"/>
        <w:ind w:left="0"/>
        <w:jc w:val="both"/>
        <w:rPr>
          <w:rFonts w:ascii="Footlight MT Light" w:eastAsia="Times New Roman" w:hAnsi="Footlight MT Light" w:cs="Times New Roman"/>
          <w:color w:val="39546E" w:themeColor="accent4" w:themeShade="80"/>
          <w:kern w:val="0"/>
          <w:lang w:val="en-IN" w:eastAsia="en-IN"/>
          <w14:ligatures w14:val="none"/>
        </w:rPr>
      </w:pPr>
      <w:r w:rsidRPr="002628C5">
        <w:rPr>
          <w:rFonts w:ascii="Footlight MT Light" w:eastAsia="Times New Roman" w:hAnsi="Footlight MT Light" w:cs="Times New Roman"/>
          <w:noProof/>
          <w:color w:val="39546E" w:themeColor="accent4" w:themeShade="80"/>
          <w:kern w:val="0"/>
          <w:lang w:val="en-IN" w:eastAsia="en-IN"/>
        </w:rPr>
        <w:drawing>
          <wp:anchor distT="0" distB="0" distL="114300" distR="114300" simplePos="0" relativeHeight="251730944" behindDoc="0" locked="0" layoutInCell="1" allowOverlap="1" wp14:anchorId="0AE8EB4D" wp14:editId="6A0DB6C2">
            <wp:simplePos x="0" y="0"/>
            <wp:positionH relativeFrom="column">
              <wp:posOffset>304800</wp:posOffset>
            </wp:positionH>
            <wp:positionV relativeFrom="page">
              <wp:posOffset>3522785</wp:posOffset>
            </wp:positionV>
            <wp:extent cx="5941695" cy="1488440"/>
            <wp:effectExtent l="304800" t="304800" r="325755" b="321310"/>
            <wp:wrapSquare wrapText="bothSides"/>
            <wp:docPr id="4936038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03839" name="Picture 493603839"/>
                    <pic:cNvPicPr/>
                  </pic:nvPicPr>
                  <pic:blipFill>
                    <a:blip r:embed="rId33">
                      <a:extLst>
                        <a:ext uri="{28A0092B-C50C-407E-A947-70E740481C1C}">
                          <a14:useLocalDpi xmlns:a14="http://schemas.microsoft.com/office/drawing/2010/main" val="0"/>
                        </a:ext>
                      </a:extLst>
                    </a:blip>
                    <a:stretch>
                      <a:fillRect/>
                    </a:stretch>
                  </pic:blipFill>
                  <pic:spPr>
                    <a:xfrm>
                      <a:off x="0" y="0"/>
                      <a:ext cx="5941695" cy="148844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anchor>
        </w:drawing>
      </w:r>
    </w:p>
    <w:p w14:paraId="730E3F88" w14:textId="45DE6C1C" w:rsidR="001420D4" w:rsidRPr="002628C5" w:rsidRDefault="001420D4" w:rsidP="002628C5">
      <w:pPr>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Visualization 4</w:t>
      </w:r>
    </w:p>
    <w:p w14:paraId="3C9C342B" w14:textId="77777777" w:rsidR="001420D4" w:rsidRPr="002628C5" w:rsidRDefault="001420D4" w:rsidP="002628C5">
      <w:pPr>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Employee Count by Department</w:t>
      </w:r>
    </w:p>
    <w:p w14:paraId="4F8A3C6C" w14:textId="77777777" w:rsidR="001420D4" w:rsidRPr="00985418" w:rsidRDefault="001420D4" w:rsidP="002628C5">
      <w:pPr>
        <w:jc w:val="both"/>
        <w:rPr>
          <w:rFonts w:ascii="Footlight MT Light" w:eastAsia="Times New Roman" w:hAnsi="Footlight MT Light" w:cs="Times New Roman"/>
          <w:color w:val="C00000"/>
          <w:lang w:val="en-IN" w:eastAsia="en-IN"/>
        </w:rPr>
      </w:pPr>
      <w:r w:rsidRPr="00985418">
        <w:rPr>
          <w:rFonts w:ascii="Footlight MT Light" w:eastAsia="Times New Roman" w:hAnsi="Footlight MT Light" w:cs="Times New Roman"/>
          <w:b/>
          <w:bCs/>
          <w:color w:val="C00000"/>
          <w:lang w:val="en-IN" w:eastAsia="en-IN"/>
        </w:rPr>
        <w:t>Chart:</w:t>
      </w:r>
      <w:r w:rsidRPr="00985418">
        <w:rPr>
          <w:rFonts w:ascii="Footlight MT Light" w:eastAsia="Times New Roman" w:hAnsi="Footlight MT Light" w:cs="Times New Roman"/>
          <w:color w:val="C00000"/>
          <w:lang w:val="en-IN" w:eastAsia="en-IN"/>
        </w:rPr>
        <w:t xml:space="preserve"> Bar Chart</w:t>
      </w:r>
    </w:p>
    <w:p w14:paraId="053CDD2B" w14:textId="77777777" w:rsidR="001420D4" w:rsidRPr="002628C5" w:rsidRDefault="001420D4" w:rsidP="002628C5">
      <w:p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X-Axis:</w:t>
      </w:r>
      <w:r w:rsidRPr="002628C5">
        <w:rPr>
          <w:rFonts w:ascii="Footlight MT Light" w:eastAsia="Times New Roman" w:hAnsi="Footlight MT Light" w:cs="Times New Roman"/>
          <w:color w:val="39546E" w:themeColor="accent4" w:themeShade="80"/>
          <w:lang w:val="en-IN" w:eastAsia="en-IN"/>
        </w:rPr>
        <w:t xml:space="preserve"> Count of Employee ID</w:t>
      </w:r>
    </w:p>
    <w:p w14:paraId="0AFD7D9C" w14:textId="77777777" w:rsidR="001420D4" w:rsidRPr="002628C5" w:rsidRDefault="001420D4" w:rsidP="002628C5">
      <w:p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Y-Axis:</w:t>
      </w:r>
      <w:r w:rsidRPr="002628C5">
        <w:rPr>
          <w:rFonts w:ascii="Footlight MT Light" w:eastAsia="Times New Roman" w:hAnsi="Footlight MT Light" w:cs="Times New Roman"/>
          <w:color w:val="39546E" w:themeColor="accent4" w:themeShade="80"/>
          <w:lang w:val="en-IN" w:eastAsia="en-IN"/>
        </w:rPr>
        <w:t xml:space="preserve"> Department</w:t>
      </w:r>
    </w:p>
    <w:p w14:paraId="39C88BFC" w14:textId="77777777" w:rsidR="001420D4" w:rsidRPr="002628C5" w:rsidRDefault="001420D4" w:rsidP="002628C5">
      <w:p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Purpose:</w:t>
      </w:r>
      <w:r w:rsidRPr="002628C5">
        <w:rPr>
          <w:rFonts w:ascii="Footlight MT Light" w:eastAsia="Times New Roman" w:hAnsi="Footlight MT Light" w:cs="Times New Roman"/>
          <w:color w:val="39546E" w:themeColor="accent4" w:themeShade="80"/>
          <w:lang w:val="en-IN" w:eastAsia="en-IN"/>
        </w:rPr>
        <w:br/>
        <w:t>To compare the number of employees in each department and identify departments with the highest and lowest workforce.</w:t>
      </w:r>
    </w:p>
    <w:p w14:paraId="5DAF12DE" w14:textId="77777777" w:rsidR="001420D4" w:rsidRPr="002628C5" w:rsidRDefault="001420D4" w:rsidP="002628C5">
      <w:p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Analysis:</w:t>
      </w:r>
    </w:p>
    <w:p w14:paraId="2073C410" w14:textId="77777777" w:rsidR="001420D4" w:rsidRPr="002628C5" w:rsidRDefault="001420D4" w:rsidP="002628C5">
      <w:pPr>
        <w:numPr>
          <w:ilvl w:val="0"/>
          <w:numId w:val="17"/>
        </w:num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color w:val="39546E" w:themeColor="accent4" w:themeShade="80"/>
          <w:lang w:val="en-IN" w:eastAsia="en-IN"/>
        </w:rPr>
        <w:t xml:space="preserve">DevOps has the highest number of employees. </w:t>
      </w:r>
    </w:p>
    <w:p w14:paraId="1435657E" w14:textId="77777777" w:rsidR="001420D4" w:rsidRPr="002628C5" w:rsidRDefault="001420D4" w:rsidP="002628C5">
      <w:pPr>
        <w:numPr>
          <w:ilvl w:val="0"/>
          <w:numId w:val="17"/>
        </w:num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color w:val="39546E" w:themeColor="accent4" w:themeShade="80"/>
          <w:lang w:val="en-IN" w:eastAsia="en-IN"/>
        </w:rPr>
        <w:t xml:space="preserve">Sales has the second-highest employee count. </w:t>
      </w:r>
    </w:p>
    <w:p w14:paraId="5F8357C8" w14:textId="77777777" w:rsidR="001420D4" w:rsidRPr="002628C5" w:rsidRDefault="001420D4" w:rsidP="002628C5">
      <w:pPr>
        <w:numPr>
          <w:ilvl w:val="0"/>
          <w:numId w:val="17"/>
        </w:num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color w:val="39546E" w:themeColor="accent4" w:themeShade="80"/>
          <w:lang w:val="en-IN" w:eastAsia="en-IN"/>
        </w:rPr>
        <w:t xml:space="preserve">HR, Finance, and Admin have a similar number of employees. </w:t>
      </w:r>
    </w:p>
    <w:p w14:paraId="4CCB78A9" w14:textId="77777777" w:rsidR="001420D4" w:rsidRPr="002628C5" w:rsidRDefault="001420D4" w:rsidP="002628C5">
      <w:pPr>
        <w:numPr>
          <w:ilvl w:val="0"/>
          <w:numId w:val="17"/>
        </w:num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color w:val="39546E" w:themeColor="accent4" w:themeShade="80"/>
          <w:lang w:val="en-IN" w:eastAsia="en-IN"/>
        </w:rPr>
        <w:t xml:space="preserve">Cloud Tech has the lowest employee count. </w:t>
      </w:r>
    </w:p>
    <w:p w14:paraId="34E0BF8A" w14:textId="77777777" w:rsidR="001420D4" w:rsidRPr="002628C5" w:rsidRDefault="001420D4" w:rsidP="002628C5">
      <w:p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Recommendation:</w:t>
      </w:r>
      <w:r w:rsidRPr="002628C5">
        <w:rPr>
          <w:rFonts w:ascii="Footlight MT Light" w:eastAsia="Times New Roman" w:hAnsi="Footlight MT Light" w:cs="Times New Roman"/>
          <w:color w:val="39546E" w:themeColor="accent4" w:themeShade="80"/>
          <w:lang w:val="en-IN" w:eastAsia="en-IN"/>
        </w:rPr>
        <w:br/>
        <w:t>The company can use this analysis for workforce planning, resource allocation, and recruitment decisions. Departments with fewer employees can be reviewed to ensure they have sufficient staffing based on business requirements.</w:t>
      </w:r>
    </w:p>
    <w:p w14:paraId="1CCD139E" w14:textId="68F89BDE" w:rsidR="001420D4" w:rsidRPr="002628C5" w:rsidRDefault="009E1C39" w:rsidP="002628C5">
      <w:p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noProof/>
          <w:color w:val="39546E" w:themeColor="accent4" w:themeShade="80"/>
          <w:lang w:val="en-IN" w:eastAsia="en-IN"/>
        </w:rPr>
        <w:lastRenderedPageBreak/>
        <w:drawing>
          <wp:anchor distT="0" distB="0" distL="114300" distR="114300" simplePos="0" relativeHeight="251729920" behindDoc="0" locked="0" layoutInCell="1" allowOverlap="1" wp14:anchorId="3E2411DB" wp14:editId="1CA440D1">
            <wp:simplePos x="0" y="0"/>
            <wp:positionH relativeFrom="column">
              <wp:posOffset>489438</wp:posOffset>
            </wp:positionH>
            <wp:positionV relativeFrom="page">
              <wp:posOffset>1219200</wp:posOffset>
            </wp:positionV>
            <wp:extent cx="5943600" cy="1916430"/>
            <wp:effectExtent l="304800" t="304800" r="323850" b="331470"/>
            <wp:wrapSquare wrapText="bothSides"/>
            <wp:docPr id="1850448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4808" name="Picture 185044808"/>
                    <pic:cNvPicPr/>
                  </pic:nvPicPr>
                  <pic:blipFill>
                    <a:blip r:embed="rId34">
                      <a:extLst>
                        <a:ext uri="{28A0092B-C50C-407E-A947-70E740481C1C}">
                          <a14:useLocalDpi xmlns:a14="http://schemas.microsoft.com/office/drawing/2010/main" val="0"/>
                        </a:ext>
                      </a:extLst>
                    </a:blip>
                    <a:stretch>
                      <a:fillRect/>
                    </a:stretch>
                  </pic:blipFill>
                  <pic:spPr>
                    <a:xfrm>
                      <a:off x="0" y="0"/>
                      <a:ext cx="5943600" cy="191643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anchor>
        </w:drawing>
      </w:r>
    </w:p>
    <w:p w14:paraId="3EDD4A55" w14:textId="5B38C9A6" w:rsidR="004D06E0" w:rsidRPr="002628C5" w:rsidRDefault="00F418E8" w:rsidP="002628C5">
      <w:p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noProof/>
          <w:color w:val="39546E" w:themeColor="accent4" w:themeShade="80"/>
          <w:lang w:val="en-IN" w:eastAsia="en-IN"/>
        </w:rPr>
        <mc:AlternateContent>
          <mc:Choice Requires="wps">
            <w:drawing>
              <wp:anchor distT="0" distB="0" distL="114300" distR="114300" simplePos="0" relativeHeight="251713536" behindDoc="0" locked="0" layoutInCell="1" allowOverlap="1" wp14:anchorId="105A352D" wp14:editId="79E16D8F">
                <wp:simplePos x="0" y="0"/>
                <wp:positionH relativeFrom="page">
                  <wp:align>left</wp:align>
                </wp:positionH>
                <wp:positionV relativeFrom="page">
                  <wp:align>top</wp:align>
                </wp:positionV>
                <wp:extent cx="476250" cy="10039350"/>
                <wp:effectExtent l="0" t="0" r="19050" b="19050"/>
                <wp:wrapNone/>
                <wp:docPr id="511882156"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A26C42" id="Rectangle 1" o:spid="_x0000_s1026" style="position:absolute;margin-left:0;margin-top:0;width:37.5pt;height:790.5pt;z-index:251713536;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p>
    <w:p w14:paraId="2FB1ACAF" w14:textId="03E71C36" w:rsidR="004D06E0" w:rsidRPr="002628C5" w:rsidRDefault="004D06E0" w:rsidP="002628C5">
      <w:pPr>
        <w:jc w:val="both"/>
        <w:rPr>
          <w:rFonts w:ascii="Footlight MT Light" w:eastAsia="Times New Roman" w:hAnsi="Footlight MT Light" w:cs="Times New Roman"/>
          <w:color w:val="39546E" w:themeColor="accent4" w:themeShade="80"/>
          <w:lang w:val="en-IN" w:eastAsia="en-IN"/>
        </w:rPr>
      </w:pPr>
    </w:p>
    <w:p w14:paraId="683C4DF3" w14:textId="06D65AAD" w:rsidR="001F5701" w:rsidRPr="002628C5" w:rsidRDefault="001F5701" w:rsidP="002628C5">
      <w:pPr>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Visualization 5</w:t>
      </w:r>
    </w:p>
    <w:p w14:paraId="020266EF" w14:textId="7289D2EF" w:rsidR="001F5701" w:rsidRPr="002628C5" w:rsidRDefault="001F5701" w:rsidP="002628C5">
      <w:pPr>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Remote Work Distribution</w:t>
      </w:r>
    </w:p>
    <w:p w14:paraId="313390E1" w14:textId="022EC24F" w:rsidR="001F5701" w:rsidRPr="00985418" w:rsidRDefault="001F5701" w:rsidP="002628C5">
      <w:pPr>
        <w:jc w:val="both"/>
        <w:rPr>
          <w:rFonts w:ascii="Footlight MT Light" w:eastAsia="Times New Roman" w:hAnsi="Footlight MT Light" w:cs="Times New Roman"/>
          <w:b/>
          <w:bCs/>
          <w:color w:val="C00000"/>
          <w:lang w:val="en-IN" w:eastAsia="en-IN"/>
        </w:rPr>
      </w:pPr>
      <w:r w:rsidRPr="00985418">
        <w:rPr>
          <w:rFonts w:ascii="Footlight MT Light" w:eastAsia="Times New Roman" w:hAnsi="Footlight MT Light" w:cs="Times New Roman"/>
          <w:b/>
          <w:bCs/>
          <w:color w:val="C00000"/>
          <w:lang w:val="en-IN" w:eastAsia="en-IN"/>
        </w:rPr>
        <w:t>Chart: Donut Chart</w:t>
      </w:r>
    </w:p>
    <w:p w14:paraId="2249C81B" w14:textId="10CDF52D" w:rsidR="001F5701" w:rsidRPr="002628C5" w:rsidRDefault="001F5701" w:rsidP="002628C5">
      <w:pPr>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Category: Remote Work (True / False)</w:t>
      </w:r>
    </w:p>
    <w:p w14:paraId="038E7F6A" w14:textId="659DCD03" w:rsidR="001F5701" w:rsidRPr="002628C5" w:rsidRDefault="001F5701" w:rsidP="002628C5">
      <w:pPr>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Values: Count of Region</w:t>
      </w:r>
    </w:p>
    <w:p w14:paraId="0CBAC38D" w14:textId="78E256F1" w:rsidR="001F5701" w:rsidRPr="002628C5" w:rsidRDefault="001F5701" w:rsidP="002628C5">
      <w:pPr>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Purpose:</w:t>
      </w:r>
      <w:r w:rsidRPr="002628C5">
        <w:rPr>
          <w:rFonts w:ascii="Footlight MT Light" w:eastAsia="Times New Roman" w:hAnsi="Footlight MT Light" w:cs="Times New Roman"/>
          <w:b/>
          <w:bCs/>
          <w:color w:val="39546E" w:themeColor="accent4" w:themeShade="80"/>
          <w:lang w:val="en-IN" w:eastAsia="en-IN"/>
        </w:rPr>
        <w:br/>
        <w:t>To analyse the distribution of employees working remotely and those working from the office.</w:t>
      </w:r>
    </w:p>
    <w:p w14:paraId="73ECBAFB" w14:textId="6C082DAE" w:rsidR="001F5701" w:rsidRPr="002628C5" w:rsidRDefault="001F5701" w:rsidP="002628C5">
      <w:pPr>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Analysis:</w:t>
      </w:r>
    </w:p>
    <w:p w14:paraId="5BCE2951" w14:textId="3EDD1C2B" w:rsidR="001F5701" w:rsidRPr="002628C5" w:rsidRDefault="001F5701" w:rsidP="002628C5">
      <w:pPr>
        <w:numPr>
          <w:ilvl w:val="0"/>
          <w:numId w:val="18"/>
        </w:numPr>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 xml:space="preserve">50.29% of employees are working remotely. </w:t>
      </w:r>
    </w:p>
    <w:p w14:paraId="0F13E544" w14:textId="5E0B16C3" w:rsidR="001F5701" w:rsidRPr="002628C5" w:rsidRDefault="001F5701" w:rsidP="002628C5">
      <w:pPr>
        <w:numPr>
          <w:ilvl w:val="0"/>
          <w:numId w:val="18"/>
        </w:numPr>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 xml:space="preserve">49.71% of employees are working from the office. </w:t>
      </w:r>
    </w:p>
    <w:p w14:paraId="094F1735" w14:textId="16A98FC6" w:rsidR="001F5701" w:rsidRPr="002628C5" w:rsidRDefault="001F5701" w:rsidP="002628C5">
      <w:pPr>
        <w:numPr>
          <w:ilvl w:val="0"/>
          <w:numId w:val="18"/>
        </w:numPr>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 xml:space="preserve">The workforce is almost equally divided between remote and on-site work. </w:t>
      </w:r>
    </w:p>
    <w:p w14:paraId="3A39F3E4" w14:textId="01FD5CC0" w:rsidR="001F5701" w:rsidRPr="002628C5" w:rsidRDefault="004B6955" w:rsidP="002628C5">
      <w:pPr>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noProof/>
          <w:color w:val="39546E" w:themeColor="accent4" w:themeShade="80"/>
          <w:lang w:val="en-IN" w:eastAsia="en-IN"/>
        </w:rPr>
        <w:drawing>
          <wp:anchor distT="0" distB="0" distL="114300" distR="114300" simplePos="0" relativeHeight="251716608" behindDoc="0" locked="0" layoutInCell="1" allowOverlap="1" wp14:anchorId="0AD111A3" wp14:editId="549B7382">
            <wp:simplePos x="0" y="0"/>
            <wp:positionH relativeFrom="margin">
              <wp:posOffset>93345</wp:posOffset>
            </wp:positionH>
            <wp:positionV relativeFrom="page">
              <wp:posOffset>6459220</wp:posOffset>
            </wp:positionV>
            <wp:extent cx="5431155" cy="1339215"/>
            <wp:effectExtent l="304800" t="304800" r="321945" b="318135"/>
            <wp:wrapSquare wrapText="bothSides"/>
            <wp:docPr id="13286325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32550" name="Picture 1328632550"/>
                    <pic:cNvPicPr/>
                  </pic:nvPicPr>
                  <pic:blipFill>
                    <a:blip r:embed="rId35">
                      <a:extLst>
                        <a:ext uri="{28A0092B-C50C-407E-A947-70E740481C1C}">
                          <a14:useLocalDpi xmlns:a14="http://schemas.microsoft.com/office/drawing/2010/main" val="0"/>
                        </a:ext>
                      </a:extLst>
                    </a:blip>
                    <a:stretch>
                      <a:fillRect/>
                    </a:stretch>
                  </pic:blipFill>
                  <pic:spPr>
                    <a:xfrm>
                      <a:off x="0" y="0"/>
                      <a:ext cx="5431155" cy="133921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anchor>
        </w:drawing>
      </w:r>
      <w:r w:rsidR="001F5701" w:rsidRPr="002628C5">
        <w:rPr>
          <w:rFonts w:ascii="Footlight MT Light" w:eastAsia="Times New Roman" w:hAnsi="Footlight MT Light" w:cs="Times New Roman"/>
          <w:noProof/>
          <w:color w:val="39546E" w:themeColor="accent4" w:themeShade="80"/>
          <w:lang w:val="en-IN" w:eastAsia="en-IN"/>
        </w:rPr>
        <mc:AlternateContent>
          <mc:Choice Requires="wps">
            <w:drawing>
              <wp:anchor distT="0" distB="0" distL="114300" distR="114300" simplePos="0" relativeHeight="251715584" behindDoc="0" locked="0" layoutInCell="1" allowOverlap="1" wp14:anchorId="6444A0A5" wp14:editId="79FB3A49">
                <wp:simplePos x="0" y="0"/>
                <wp:positionH relativeFrom="page">
                  <wp:align>left</wp:align>
                </wp:positionH>
                <wp:positionV relativeFrom="page">
                  <wp:posOffset>-1221</wp:posOffset>
                </wp:positionV>
                <wp:extent cx="476250" cy="10039350"/>
                <wp:effectExtent l="0" t="0" r="19050" b="19050"/>
                <wp:wrapNone/>
                <wp:docPr id="611370233"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444ED" id="Rectangle 1" o:spid="_x0000_s1026" style="position:absolute;margin-left:0;margin-top:-.1pt;width:37.5pt;height:790.5pt;z-index:25171558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" fillcolor="#9da2c0" strokecolor="#64685e" strokeweight="1pt">
                <w10:wrap anchorx="page" anchory="page"/>
              </v:rect>
            </w:pict>
          </mc:Fallback>
        </mc:AlternateContent>
      </w:r>
      <w:r w:rsidR="001F5701" w:rsidRPr="002628C5">
        <w:rPr>
          <w:rFonts w:ascii="Footlight MT Light" w:eastAsia="Times New Roman" w:hAnsi="Footlight MT Light" w:cs="Times New Roman"/>
          <w:b/>
          <w:bCs/>
          <w:color w:val="39546E" w:themeColor="accent4" w:themeShade="80"/>
          <w:lang w:val="en-IN" w:eastAsia="en-IN"/>
        </w:rPr>
        <w:t>Recommendation:</w:t>
      </w:r>
      <w:r w:rsidR="001F5701" w:rsidRPr="002628C5">
        <w:rPr>
          <w:rFonts w:ascii="Footlight MT Light" w:eastAsia="Times New Roman" w:hAnsi="Footlight MT Light" w:cs="Times New Roman"/>
          <w:b/>
          <w:bCs/>
          <w:color w:val="39546E" w:themeColor="accent4" w:themeShade="80"/>
          <w:lang w:val="en-IN" w:eastAsia="en-IN"/>
        </w:rPr>
        <w:br/>
        <w:t>The company should continue maintaining a balanced hybrid work model and regularly monitor remote work trends to ensure employee productivity and effective collaboration</w:t>
      </w:r>
    </w:p>
    <w:p w14:paraId="7BAAD52F" w14:textId="3EC627DC" w:rsidR="001F5701" w:rsidRPr="002628C5" w:rsidRDefault="001F5701" w:rsidP="002628C5">
      <w:pPr>
        <w:jc w:val="both"/>
        <w:rPr>
          <w:rFonts w:ascii="Footlight MT Light" w:eastAsia="Times New Roman" w:hAnsi="Footlight MT Light" w:cs="Times New Roman"/>
          <w:b/>
          <w:bCs/>
          <w:color w:val="39546E" w:themeColor="accent4" w:themeShade="80"/>
          <w:lang w:val="en-IN" w:eastAsia="en-IN"/>
        </w:rPr>
      </w:pPr>
    </w:p>
    <w:p w14:paraId="5B377796" w14:textId="5579D58D" w:rsidR="00590232" w:rsidRPr="002628C5" w:rsidRDefault="00590232" w:rsidP="002628C5">
      <w:pPr>
        <w:jc w:val="both"/>
        <w:rPr>
          <w:rFonts w:ascii="Footlight MT Light" w:eastAsia="Times New Roman" w:hAnsi="Footlight MT Light" w:cs="Times New Roman"/>
          <w:color w:val="39546E" w:themeColor="accent4" w:themeShade="80"/>
          <w:lang w:val="en-IN" w:eastAsia="en-IN"/>
        </w:rPr>
      </w:pPr>
    </w:p>
    <w:p w14:paraId="15248927" w14:textId="59FCD2EC" w:rsidR="00590232" w:rsidRPr="002628C5" w:rsidRDefault="00590232" w:rsidP="002628C5">
      <w:pPr>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val="en-IN" w:eastAsia="en-IN"/>
        </w:rPr>
        <w:t xml:space="preserve">Visualization </w:t>
      </w:r>
      <w:r w:rsidR="0042077F" w:rsidRPr="002628C5">
        <w:rPr>
          <w:rFonts w:ascii="Footlight MT Light" w:eastAsia="Times New Roman" w:hAnsi="Footlight MT Light" w:cs="Times New Roman"/>
          <w:b/>
          <w:bCs/>
          <w:color w:val="39546E" w:themeColor="accent4" w:themeShade="80"/>
          <w:lang w:val="en-IN" w:eastAsia="en-IN"/>
        </w:rPr>
        <w:t>6</w:t>
      </w:r>
    </w:p>
    <w:p w14:paraId="50EACDC3" w14:textId="6DBD3050" w:rsidR="00590232" w:rsidRPr="00590232" w:rsidRDefault="00590232" w:rsidP="002628C5">
      <w:pPr>
        <w:jc w:val="both"/>
        <w:rPr>
          <w:rFonts w:ascii="Footlight MT Light" w:eastAsia="Times New Roman" w:hAnsi="Footlight MT Light" w:cs="Times New Roman"/>
          <w:b/>
          <w:bCs/>
          <w:color w:val="39546E" w:themeColor="accent4" w:themeShade="80"/>
          <w:lang w:val="en-IN" w:eastAsia="en-IN"/>
        </w:rPr>
      </w:pPr>
      <w:r w:rsidRPr="00590232">
        <w:rPr>
          <w:rFonts w:ascii="Footlight MT Light" w:eastAsia="Times New Roman" w:hAnsi="Footlight MT Light" w:cs="Times New Roman"/>
          <w:b/>
          <w:bCs/>
          <w:color w:val="39546E" w:themeColor="accent4" w:themeShade="80"/>
          <w:lang w:val="en-IN" w:eastAsia="en-IN"/>
        </w:rPr>
        <w:t>Average Work Experience by Department</w:t>
      </w:r>
    </w:p>
    <w:p w14:paraId="5AE4A3BB" w14:textId="0E32B7CE" w:rsidR="00590232" w:rsidRPr="00985418" w:rsidRDefault="00590232" w:rsidP="002628C5">
      <w:pPr>
        <w:jc w:val="both"/>
        <w:rPr>
          <w:rFonts w:ascii="Footlight MT Light" w:eastAsia="Times New Roman" w:hAnsi="Footlight MT Light" w:cs="Times New Roman"/>
          <w:color w:val="C00000"/>
          <w:lang w:val="en-IN" w:eastAsia="en-IN"/>
        </w:rPr>
      </w:pPr>
      <w:r w:rsidRPr="00985418">
        <w:rPr>
          <w:rFonts w:ascii="Footlight MT Light" w:eastAsia="Times New Roman" w:hAnsi="Footlight MT Light" w:cs="Times New Roman"/>
          <w:b/>
          <w:bCs/>
          <w:color w:val="C00000"/>
          <w:lang w:val="en-IN" w:eastAsia="en-IN"/>
        </w:rPr>
        <w:t>Chart:</w:t>
      </w:r>
      <w:r w:rsidRPr="00985418">
        <w:rPr>
          <w:rFonts w:ascii="Footlight MT Light" w:eastAsia="Times New Roman" w:hAnsi="Footlight MT Light" w:cs="Times New Roman"/>
          <w:color w:val="C00000"/>
          <w:lang w:val="en-IN" w:eastAsia="en-IN"/>
        </w:rPr>
        <w:t xml:space="preserve"> Line Chart</w:t>
      </w:r>
    </w:p>
    <w:p w14:paraId="106A1A5F" w14:textId="43993C4A" w:rsidR="00590232" w:rsidRPr="00590232" w:rsidRDefault="00590232" w:rsidP="002628C5">
      <w:pPr>
        <w:jc w:val="both"/>
        <w:rPr>
          <w:rFonts w:ascii="Footlight MT Light" w:eastAsia="Times New Roman" w:hAnsi="Footlight MT Light" w:cs="Times New Roman"/>
          <w:color w:val="39546E" w:themeColor="accent4" w:themeShade="80"/>
          <w:lang w:val="en-IN" w:eastAsia="en-IN"/>
        </w:rPr>
      </w:pPr>
      <w:r w:rsidRPr="00590232">
        <w:rPr>
          <w:rFonts w:ascii="Footlight MT Light" w:eastAsia="Times New Roman" w:hAnsi="Footlight MT Light" w:cs="Times New Roman"/>
          <w:b/>
          <w:bCs/>
          <w:color w:val="39546E" w:themeColor="accent4" w:themeShade="80"/>
          <w:lang w:val="en-IN" w:eastAsia="en-IN"/>
        </w:rPr>
        <w:lastRenderedPageBreak/>
        <w:t>X-Axis:</w:t>
      </w:r>
      <w:r w:rsidRPr="00590232">
        <w:rPr>
          <w:rFonts w:ascii="Footlight MT Light" w:eastAsia="Times New Roman" w:hAnsi="Footlight MT Light" w:cs="Times New Roman"/>
          <w:color w:val="39546E" w:themeColor="accent4" w:themeShade="80"/>
          <w:lang w:val="en-IN" w:eastAsia="en-IN"/>
        </w:rPr>
        <w:t xml:space="preserve"> Department</w:t>
      </w:r>
    </w:p>
    <w:p w14:paraId="51827565" w14:textId="0F41BD7E" w:rsidR="00590232" w:rsidRPr="00590232" w:rsidRDefault="004B6955" w:rsidP="002628C5">
      <w:p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noProof/>
          <w:color w:val="39546E" w:themeColor="accent4" w:themeShade="80"/>
          <w:lang w:val="en-IN" w:eastAsia="en-IN"/>
        </w:rPr>
        <mc:AlternateContent>
          <mc:Choice Requires="wps">
            <w:drawing>
              <wp:anchor distT="0" distB="0" distL="114300" distR="114300" simplePos="0" relativeHeight="251726848" behindDoc="0" locked="0" layoutInCell="1" allowOverlap="1" wp14:anchorId="40259576" wp14:editId="680F4657">
                <wp:simplePos x="0" y="0"/>
                <wp:positionH relativeFrom="page">
                  <wp:align>left</wp:align>
                </wp:positionH>
                <wp:positionV relativeFrom="page">
                  <wp:align>top</wp:align>
                </wp:positionV>
                <wp:extent cx="476250" cy="10039350"/>
                <wp:effectExtent l="0" t="0" r="19050" b="19050"/>
                <wp:wrapNone/>
                <wp:docPr id="1294146092"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0472B" id="Rectangle 1" o:spid="_x0000_s1026" style="position:absolute;margin-left:0;margin-top:0;width:37.5pt;height:790.5pt;z-index:25172684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" fillcolor="#9da2c0" strokecolor="#64685e" strokeweight="1pt">
                <w10:wrap anchorx="page" anchory="page"/>
              </v:rect>
            </w:pict>
          </mc:Fallback>
        </mc:AlternateContent>
      </w:r>
      <w:r w:rsidR="00590232" w:rsidRPr="00590232">
        <w:rPr>
          <w:rFonts w:ascii="Footlight MT Light" w:eastAsia="Times New Roman" w:hAnsi="Footlight MT Light" w:cs="Times New Roman"/>
          <w:b/>
          <w:bCs/>
          <w:color w:val="39546E" w:themeColor="accent4" w:themeShade="80"/>
          <w:lang w:val="en-IN" w:eastAsia="en-IN"/>
        </w:rPr>
        <w:t>Y-Axis:</w:t>
      </w:r>
      <w:r w:rsidR="00590232" w:rsidRPr="00590232">
        <w:rPr>
          <w:rFonts w:ascii="Footlight MT Light" w:eastAsia="Times New Roman" w:hAnsi="Footlight MT Light" w:cs="Times New Roman"/>
          <w:color w:val="39546E" w:themeColor="accent4" w:themeShade="80"/>
          <w:lang w:val="en-IN" w:eastAsia="en-IN"/>
        </w:rPr>
        <w:t xml:space="preserve"> Average Work Experience</w:t>
      </w:r>
    </w:p>
    <w:p w14:paraId="14DE7717" w14:textId="1E2B3327" w:rsidR="00590232" w:rsidRPr="00590232" w:rsidRDefault="00590232" w:rsidP="002628C5">
      <w:pPr>
        <w:jc w:val="both"/>
        <w:rPr>
          <w:rFonts w:ascii="Footlight MT Light" w:eastAsia="Times New Roman" w:hAnsi="Footlight MT Light" w:cs="Times New Roman"/>
          <w:color w:val="39546E" w:themeColor="accent4" w:themeShade="80"/>
          <w:lang w:val="en-IN" w:eastAsia="en-IN"/>
        </w:rPr>
      </w:pPr>
      <w:r w:rsidRPr="00590232">
        <w:rPr>
          <w:rFonts w:ascii="Footlight MT Light" w:eastAsia="Times New Roman" w:hAnsi="Footlight MT Light" w:cs="Times New Roman"/>
          <w:b/>
          <w:bCs/>
          <w:color w:val="39546E" w:themeColor="accent4" w:themeShade="80"/>
          <w:lang w:val="en-IN" w:eastAsia="en-IN"/>
        </w:rPr>
        <w:t>Purpose:</w:t>
      </w:r>
      <w:r w:rsidRPr="00590232">
        <w:rPr>
          <w:rFonts w:ascii="Footlight MT Light" w:eastAsia="Times New Roman" w:hAnsi="Footlight MT Light" w:cs="Times New Roman"/>
          <w:color w:val="39546E" w:themeColor="accent4" w:themeShade="80"/>
          <w:lang w:val="en-IN" w:eastAsia="en-IN"/>
        </w:rPr>
        <w:br/>
        <w:t>To compare the average work experience of employees across different departments.</w:t>
      </w:r>
    </w:p>
    <w:p w14:paraId="358B6733" w14:textId="14976671" w:rsidR="00590232" w:rsidRPr="00590232" w:rsidRDefault="00590232" w:rsidP="002628C5">
      <w:pPr>
        <w:jc w:val="both"/>
        <w:rPr>
          <w:rFonts w:ascii="Footlight MT Light" w:eastAsia="Times New Roman" w:hAnsi="Footlight MT Light" w:cs="Times New Roman"/>
          <w:color w:val="39546E" w:themeColor="accent4" w:themeShade="80"/>
          <w:lang w:val="en-IN" w:eastAsia="en-IN"/>
        </w:rPr>
      </w:pPr>
      <w:r w:rsidRPr="00590232">
        <w:rPr>
          <w:rFonts w:ascii="Footlight MT Light" w:eastAsia="Times New Roman" w:hAnsi="Footlight MT Light" w:cs="Times New Roman"/>
          <w:b/>
          <w:bCs/>
          <w:color w:val="39546E" w:themeColor="accent4" w:themeShade="80"/>
          <w:lang w:val="en-IN" w:eastAsia="en-IN"/>
        </w:rPr>
        <w:t>Analysis:</w:t>
      </w:r>
    </w:p>
    <w:p w14:paraId="4002F20F" w14:textId="69D350C1" w:rsidR="00590232" w:rsidRPr="00590232" w:rsidRDefault="00590232" w:rsidP="002628C5">
      <w:pPr>
        <w:numPr>
          <w:ilvl w:val="0"/>
          <w:numId w:val="19"/>
        </w:numPr>
        <w:jc w:val="both"/>
        <w:rPr>
          <w:rFonts w:ascii="Footlight MT Light" w:eastAsia="Times New Roman" w:hAnsi="Footlight MT Light" w:cs="Times New Roman"/>
          <w:color w:val="39546E" w:themeColor="accent4" w:themeShade="80"/>
          <w:lang w:val="en-IN" w:eastAsia="en-IN"/>
        </w:rPr>
      </w:pPr>
      <w:r w:rsidRPr="00590232">
        <w:rPr>
          <w:rFonts w:ascii="Footlight MT Light" w:eastAsia="Times New Roman" w:hAnsi="Footlight MT Light" w:cs="Times New Roman"/>
          <w:color w:val="39546E" w:themeColor="accent4" w:themeShade="80"/>
          <w:lang w:val="en-IN" w:eastAsia="en-IN"/>
        </w:rPr>
        <w:t xml:space="preserve">Admin has the highest average work experience. </w:t>
      </w:r>
    </w:p>
    <w:p w14:paraId="4C0CFDD1" w14:textId="5B00A4FC" w:rsidR="00590232" w:rsidRPr="00590232" w:rsidRDefault="00590232" w:rsidP="002628C5">
      <w:pPr>
        <w:numPr>
          <w:ilvl w:val="0"/>
          <w:numId w:val="19"/>
        </w:numPr>
        <w:jc w:val="both"/>
        <w:rPr>
          <w:rFonts w:ascii="Footlight MT Light" w:eastAsia="Times New Roman" w:hAnsi="Footlight MT Light" w:cs="Times New Roman"/>
          <w:color w:val="39546E" w:themeColor="accent4" w:themeShade="80"/>
          <w:lang w:val="en-IN" w:eastAsia="en-IN"/>
        </w:rPr>
      </w:pPr>
      <w:r w:rsidRPr="00590232">
        <w:rPr>
          <w:rFonts w:ascii="Footlight MT Light" w:eastAsia="Times New Roman" w:hAnsi="Footlight MT Light" w:cs="Times New Roman"/>
          <w:color w:val="39546E" w:themeColor="accent4" w:themeShade="80"/>
          <w:lang w:val="en-IN" w:eastAsia="en-IN"/>
        </w:rPr>
        <w:t xml:space="preserve">Sales and Cloud Tech have similar average experience levels. </w:t>
      </w:r>
    </w:p>
    <w:p w14:paraId="297228FF" w14:textId="1BA87F84" w:rsidR="00590232" w:rsidRPr="00590232" w:rsidRDefault="00590232" w:rsidP="002628C5">
      <w:pPr>
        <w:numPr>
          <w:ilvl w:val="0"/>
          <w:numId w:val="19"/>
        </w:numPr>
        <w:jc w:val="both"/>
        <w:rPr>
          <w:rFonts w:ascii="Footlight MT Light" w:eastAsia="Times New Roman" w:hAnsi="Footlight MT Light" w:cs="Times New Roman"/>
          <w:color w:val="39546E" w:themeColor="accent4" w:themeShade="80"/>
          <w:lang w:val="en-IN" w:eastAsia="en-IN"/>
        </w:rPr>
      </w:pPr>
      <w:r w:rsidRPr="00590232">
        <w:rPr>
          <w:rFonts w:ascii="Footlight MT Light" w:eastAsia="Times New Roman" w:hAnsi="Footlight MT Light" w:cs="Times New Roman"/>
          <w:color w:val="39546E" w:themeColor="accent4" w:themeShade="80"/>
          <w:lang w:val="en-IN" w:eastAsia="en-IN"/>
        </w:rPr>
        <w:t xml:space="preserve">Finance has a moderate level of work experience. </w:t>
      </w:r>
    </w:p>
    <w:p w14:paraId="1B9B91F6" w14:textId="2A29437B" w:rsidR="00590232" w:rsidRPr="00590232" w:rsidRDefault="00590232" w:rsidP="002628C5">
      <w:pPr>
        <w:numPr>
          <w:ilvl w:val="0"/>
          <w:numId w:val="19"/>
        </w:numPr>
        <w:jc w:val="both"/>
        <w:rPr>
          <w:rFonts w:ascii="Footlight MT Light" w:eastAsia="Times New Roman" w:hAnsi="Footlight MT Light" w:cs="Times New Roman"/>
          <w:color w:val="39546E" w:themeColor="accent4" w:themeShade="80"/>
          <w:lang w:val="en-IN" w:eastAsia="en-IN"/>
        </w:rPr>
      </w:pPr>
      <w:r w:rsidRPr="00590232">
        <w:rPr>
          <w:rFonts w:ascii="Footlight MT Light" w:eastAsia="Times New Roman" w:hAnsi="Footlight MT Light" w:cs="Times New Roman"/>
          <w:color w:val="39546E" w:themeColor="accent4" w:themeShade="80"/>
          <w:lang w:val="en-IN" w:eastAsia="en-IN"/>
        </w:rPr>
        <w:t xml:space="preserve">DevOps and HR have the lowest average work experience. </w:t>
      </w:r>
    </w:p>
    <w:p w14:paraId="3A3B3D3F" w14:textId="7E4FD830" w:rsidR="00590232" w:rsidRPr="00590232" w:rsidRDefault="00590232" w:rsidP="002628C5">
      <w:pPr>
        <w:jc w:val="both"/>
        <w:rPr>
          <w:rFonts w:ascii="Footlight MT Light" w:eastAsia="Times New Roman" w:hAnsi="Footlight MT Light" w:cs="Times New Roman"/>
          <w:color w:val="39546E" w:themeColor="accent4" w:themeShade="80"/>
          <w:lang w:val="en-IN" w:eastAsia="en-IN"/>
        </w:rPr>
      </w:pPr>
      <w:r w:rsidRPr="00590232">
        <w:rPr>
          <w:rFonts w:ascii="Footlight MT Light" w:eastAsia="Times New Roman" w:hAnsi="Footlight MT Light" w:cs="Times New Roman"/>
          <w:b/>
          <w:bCs/>
          <w:color w:val="39546E" w:themeColor="accent4" w:themeShade="80"/>
          <w:lang w:val="en-IN" w:eastAsia="en-IN"/>
        </w:rPr>
        <w:t>Recommendation:</w:t>
      </w:r>
      <w:r w:rsidRPr="00590232">
        <w:rPr>
          <w:rFonts w:ascii="Footlight MT Light" w:eastAsia="Times New Roman" w:hAnsi="Footlight MT Light" w:cs="Times New Roman"/>
          <w:color w:val="39546E" w:themeColor="accent4" w:themeShade="80"/>
          <w:lang w:val="en-IN" w:eastAsia="en-IN"/>
        </w:rPr>
        <w:br/>
        <w:t>The company can use this analysis to identify departments with less experienced employees and provide training, mentoring, or recruitment strategies to strengthen workforce experience.</w:t>
      </w:r>
    </w:p>
    <w:p w14:paraId="445E146F" w14:textId="25BF02A9" w:rsidR="00590232" w:rsidRPr="002628C5" w:rsidRDefault="00590232" w:rsidP="002628C5">
      <w:pPr>
        <w:jc w:val="both"/>
        <w:rPr>
          <w:rFonts w:ascii="Footlight MT Light" w:eastAsia="Times New Roman" w:hAnsi="Footlight MT Light" w:cs="Times New Roman"/>
          <w:color w:val="39546E" w:themeColor="accent4" w:themeShade="80"/>
          <w:lang w:val="en-IN" w:eastAsia="en-IN"/>
        </w:rPr>
      </w:pPr>
    </w:p>
    <w:p w14:paraId="6FD31993" w14:textId="57D48FF3" w:rsidR="00590232" w:rsidRPr="002628C5" w:rsidRDefault="00590232" w:rsidP="002628C5">
      <w:pPr>
        <w:jc w:val="both"/>
        <w:rPr>
          <w:rFonts w:ascii="Footlight MT Light" w:eastAsia="Times New Roman" w:hAnsi="Footlight MT Light" w:cs="Times New Roman"/>
          <w:color w:val="39546E" w:themeColor="accent4" w:themeShade="80"/>
          <w:lang w:val="en-IN" w:eastAsia="en-IN"/>
        </w:rPr>
      </w:pPr>
    </w:p>
    <w:p w14:paraId="7EE66D47" w14:textId="6B2072B3" w:rsidR="009E38C4" w:rsidRPr="004B6955" w:rsidRDefault="00590232" w:rsidP="004B6955">
      <w:pPr>
        <w:ind w:left="0"/>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noProof/>
          <w:color w:val="39546E" w:themeColor="accent4" w:themeShade="80"/>
          <w:lang w:val="en-IN" w:eastAsia="en-IN"/>
        </w:rPr>
        <w:drawing>
          <wp:anchor distT="0" distB="0" distL="114300" distR="114300" simplePos="0" relativeHeight="251728896" behindDoc="0" locked="0" layoutInCell="1" allowOverlap="1" wp14:anchorId="2C1441D2" wp14:editId="06D90505">
            <wp:simplePos x="0" y="0"/>
            <wp:positionH relativeFrom="column">
              <wp:posOffset>470388</wp:posOffset>
            </wp:positionH>
            <wp:positionV relativeFrom="page">
              <wp:posOffset>3637085</wp:posOffset>
            </wp:positionV>
            <wp:extent cx="5942965" cy="1172210"/>
            <wp:effectExtent l="285750" t="304800" r="324485" b="332740"/>
            <wp:wrapSquare wrapText="bothSides"/>
            <wp:docPr id="8557487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48725" name="Picture 855748725"/>
                    <pic:cNvPicPr/>
                  </pic:nvPicPr>
                  <pic:blipFill>
                    <a:blip r:embed="rId36">
                      <a:extLst>
                        <a:ext uri="{28A0092B-C50C-407E-A947-70E740481C1C}">
                          <a14:useLocalDpi xmlns:a14="http://schemas.microsoft.com/office/drawing/2010/main" val="0"/>
                        </a:ext>
                      </a:extLst>
                    </a:blip>
                    <a:stretch>
                      <a:fillRect/>
                    </a:stretch>
                  </pic:blipFill>
                  <pic:spPr>
                    <a:xfrm>
                      <a:off x="0" y="0"/>
                      <a:ext cx="5942965" cy="117221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anchor>
        </w:drawing>
      </w:r>
      <w:r w:rsidR="009E38C4" w:rsidRPr="002628C5">
        <w:rPr>
          <w:rFonts w:ascii="Footlight MT Light" w:eastAsia="Times New Roman" w:hAnsi="Footlight MT Light" w:cs="Times New Roman"/>
          <w:b/>
          <w:bCs/>
          <w:color w:val="39546E" w:themeColor="accent4" w:themeShade="80"/>
          <w:lang w:val="en-IN" w:eastAsia="en-IN"/>
        </w:rPr>
        <w:t xml:space="preserve">Visualization </w:t>
      </w:r>
      <w:r w:rsidR="0042077F" w:rsidRPr="002628C5">
        <w:rPr>
          <w:rFonts w:ascii="Footlight MT Light" w:eastAsia="Times New Roman" w:hAnsi="Footlight MT Light" w:cs="Times New Roman"/>
          <w:b/>
          <w:bCs/>
          <w:color w:val="39546E" w:themeColor="accent4" w:themeShade="80"/>
          <w:lang w:val="en-IN" w:eastAsia="en-IN"/>
        </w:rPr>
        <w:t>7</w:t>
      </w:r>
    </w:p>
    <w:p w14:paraId="0AE40727" w14:textId="77777777" w:rsidR="009E38C4" w:rsidRPr="009E38C4" w:rsidRDefault="009E38C4" w:rsidP="002628C5">
      <w:pPr>
        <w:ind w:left="0"/>
        <w:jc w:val="both"/>
        <w:rPr>
          <w:rFonts w:ascii="Footlight MT Light" w:eastAsia="Times New Roman" w:hAnsi="Footlight MT Light" w:cs="Times New Roman"/>
          <w:b/>
          <w:bCs/>
          <w:color w:val="39546E" w:themeColor="accent4" w:themeShade="80"/>
          <w:lang w:val="en-IN" w:eastAsia="en-IN"/>
        </w:rPr>
      </w:pPr>
      <w:r w:rsidRPr="009E38C4">
        <w:rPr>
          <w:rFonts w:ascii="Footlight MT Light" w:eastAsia="Times New Roman" w:hAnsi="Footlight MT Light" w:cs="Times New Roman"/>
          <w:b/>
          <w:bCs/>
          <w:color w:val="39546E" w:themeColor="accent4" w:themeShade="80"/>
          <w:lang w:val="en-IN" w:eastAsia="en-IN"/>
        </w:rPr>
        <w:t>Employee Count by Region</w:t>
      </w:r>
    </w:p>
    <w:p w14:paraId="68F3130C" w14:textId="77777777" w:rsidR="009E38C4" w:rsidRPr="00985418" w:rsidRDefault="009E38C4" w:rsidP="002628C5">
      <w:pPr>
        <w:ind w:left="0"/>
        <w:jc w:val="both"/>
        <w:rPr>
          <w:rFonts w:ascii="Footlight MT Light" w:eastAsia="Times New Roman" w:hAnsi="Footlight MT Light" w:cs="Times New Roman"/>
          <w:b/>
          <w:bCs/>
          <w:color w:val="C00000"/>
          <w:lang w:val="en-IN" w:eastAsia="en-IN"/>
        </w:rPr>
      </w:pPr>
      <w:r w:rsidRPr="00985418">
        <w:rPr>
          <w:rFonts w:ascii="Footlight MT Light" w:eastAsia="Times New Roman" w:hAnsi="Footlight MT Light" w:cs="Times New Roman"/>
          <w:b/>
          <w:bCs/>
          <w:color w:val="C00000"/>
          <w:lang w:val="en-IN" w:eastAsia="en-IN"/>
        </w:rPr>
        <w:t>Chart: Donut Chart</w:t>
      </w:r>
    </w:p>
    <w:p w14:paraId="502E8FD2" w14:textId="77777777" w:rsidR="009E38C4" w:rsidRPr="009E38C4" w:rsidRDefault="009E38C4" w:rsidP="002628C5">
      <w:pPr>
        <w:ind w:left="0"/>
        <w:jc w:val="both"/>
        <w:rPr>
          <w:rFonts w:ascii="Footlight MT Light" w:eastAsia="Times New Roman" w:hAnsi="Footlight MT Light" w:cs="Times New Roman"/>
          <w:b/>
          <w:bCs/>
          <w:color w:val="39546E" w:themeColor="accent4" w:themeShade="80"/>
          <w:lang w:val="en-IN" w:eastAsia="en-IN"/>
        </w:rPr>
      </w:pPr>
      <w:r w:rsidRPr="009E38C4">
        <w:rPr>
          <w:rFonts w:ascii="Footlight MT Light" w:eastAsia="Times New Roman" w:hAnsi="Footlight MT Light" w:cs="Times New Roman"/>
          <w:b/>
          <w:bCs/>
          <w:color w:val="39546E" w:themeColor="accent4" w:themeShade="80"/>
          <w:lang w:val="en-IN" w:eastAsia="en-IN"/>
        </w:rPr>
        <w:t>Category: Region</w:t>
      </w:r>
    </w:p>
    <w:p w14:paraId="25504AAD" w14:textId="77777777" w:rsidR="009E38C4" w:rsidRPr="009E38C4" w:rsidRDefault="009E38C4" w:rsidP="002628C5">
      <w:pPr>
        <w:ind w:left="0"/>
        <w:jc w:val="both"/>
        <w:rPr>
          <w:rFonts w:ascii="Footlight MT Light" w:eastAsia="Times New Roman" w:hAnsi="Footlight MT Light" w:cs="Times New Roman"/>
          <w:b/>
          <w:bCs/>
          <w:color w:val="39546E" w:themeColor="accent4" w:themeShade="80"/>
          <w:lang w:val="en-IN" w:eastAsia="en-IN"/>
        </w:rPr>
      </w:pPr>
      <w:r w:rsidRPr="009E38C4">
        <w:rPr>
          <w:rFonts w:ascii="Footlight MT Light" w:eastAsia="Times New Roman" w:hAnsi="Footlight MT Light" w:cs="Times New Roman"/>
          <w:b/>
          <w:bCs/>
          <w:color w:val="39546E" w:themeColor="accent4" w:themeShade="80"/>
          <w:lang w:val="en-IN" w:eastAsia="en-IN"/>
        </w:rPr>
        <w:t>Values: Count of Employee ID</w:t>
      </w:r>
    </w:p>
    <w:p w14:paraId="144D8B18" w14:textId="0022BC50" w:rsidR="009E38C4" w:rsidRPr="009E38C4" w:rsidRDefault="009E38C4" w:rsidP="002628C5">
      <w:pPr>
        <w:ind w:left="0"/>
        <w:jc w:val="both"/>
        <w:rPr>
          <w:rFonts w:ascii="Footlight MT Light" w:eastAsia="Times New Roman" w:hAnsi="Footlight MT Light" w:cs="Times New Roman"/>
          <w:b/>
          <w:bCs/>
          <w:color w:val="39546E" w:themeColor="accent4" w:themeShade="80"/>
          <w:lang w:val="en-IN" w:eastAsia="en-IN"/>
        </w:rPr>
      </w:pPr>
      <w:r w:rsidRPr="009E38C4">
        <w:rPr>
          <w:rFonts w:ascii="Footlight MT Light" w:eastAsia="Times New Roman" w:hAnsi="Footlight MT Light" w:cs="Times New Roman"/>
          <w:b/>
          <w:bCs/>
          <w:color w:val="39546E" w:themeColor="accent4" w:themeShade="80"/>
          <w:lang w:val="en-IN" w:eastAsia="en-IN"/>
        </w:rPr>
        <w:t>Purpose:</w:t>
      </w:r>
      <w:r w:rsidRPr="009E38C4">
        <w:rPr>
          <w:rFonts w:ascii="Footlight MT Light" w:eastAsia="Times New Roman" w:hAnsi="Footlight MT Light" w:cs="Times New Roman"/>
          <w:b/>
          <w:bCs/>
          <w:color w:val="39546E" w:themeColor="accent4" w:themeShade="80"/>
          <w:lang w:val="en-IN" w:eastAsia="en-IN"/>
        </w:rPr>
        <w:br/>
        <w:t xml:space="preserve">To </w:t>
      </w:r>
      <w:r w:rsidRPr="002628C5">
        <w:rPr>
          <w:rFonts w:ascii="Footlight MT Light" w:eastAsia="Times New Roman" w:hAnsi="Footlight MT Light" w:cs="Times New Roman"/>
          <w:b/>
          <w:bCs/>
          <w:color w:val="39546E" w:themeColor="accent4" w:themeShade="80"/>
          <w:lang w:val="en-IN" w:eastAsia="en-IN"/>
        </w:rPr>
        <w:t>analyse</w:t>
      </w:r>
      <w:r w:rsidRPr="009E38C4">
        <w:rPr>
          <w:rFonts w:ascii="Footlight MT Light" w:eastAsia="Times New Roman" w:hAnsi="Footlight MT Light" w:cs="Times New Roman"/>
          <w:b/>
          <w:bCs/>
          <w:color w:val="39546E" w:themeColor="accent4" w:themeShade="80"/>
          <w:lang w:val="en-IN" w:eastAsia="en-IN"/>
        </w:rPr>
        <w:t xml:space="preserve"> the distribution of employees across different regions.</w:t>
      </w:r>
    </w:p>
    <w:p w14:paraId="7DDDCCB1" w14:textId="25C59BA3" w:rsidR="009E38C4" w:rsidRPr="009E38C4" w:rsidRDefault="009E38C4" w:rsidP="002628C5">
      <w:pPr>
        <w:ind w:left="0"/>
        <w:jc w:val="both"/>
        <w:rPr>
          <w:rFonts w:ascii="Footlight MT Light" w:eastAsia="Times New Roman" w:hAnsi="Footlight MT Light" w:cs="Times New Roman"/>
          <w:b/>
          <w:bCs/>
          <w:color w:val="39546E" w:themeColor="accent4" w:themeShade="80"/>
          <w:lang w:val="en-IN" w:eastAsia="en-IN"/>
        </w:rPr>
      </w:pPr>
      <w:r w:rsidRPr="009E38C4">
        <w:rPr>
          <w:rFonts w:ascii="Footlight MT Light" w:eastAsia="Times New Roman" w:hAnsi="Footlight MT Light" w:cs="Times New Roman"/>
          <w:b/>
          <w:bCs/>
          <w:color w:val="39546E" w:themeColor="accent4" w:themeShade="80"/>
          <w:lang w:val="en-IN" w:eastAsia="en-IN"/>
        </w:rPr>
        <w:t>Analysis:</w:t>
      </w:r>
    </w:p>
    <w:p w14:paraId="41028C40" w14:textId="684096C2" w:rsidR="009E38C4" w:rsidRPr="009E38C4" w:rsidRDefault="009E38C4" w:rsidP="002628C5">
      <w:pPr>
        <w:numPr>
          <w:ilvl w:val="0"/>
          <w:numId w:val="20"/>
        </w:numPr>
        <w:jc w:val="both"/>
        <w:rPr>
          <w:rFonts w:ascii="Footlight MT Light" w:eastAsia="Times New Roman" w:hAnsi="Footlight MT Light" w:cs="Times New Roman"/>
          <w:b/>
          <w:bCs/>
          <w:color w:val="39546E" w:themeColor="accent4" w:themeShade="80"/>
          <w:lang w:val="en-IN" w:eastAsia="en-IN"/>
        </w:rPr>
      </w:pPr>
      <w:r w:rsidRPr="009E38C4">
        <w:rPr>
          <w:rFonts w:ascii="Footlight MT Light" w:eastAsia="Times New Roman" w:hAnsi="Footlight MT Light" w:cs="Times New Roman"/>
          <w:b/>
          <w:bCs/>
          <w:color w:val="39546E" w:themeColor="accent4" w:themeShade="80"/>
          <w:lang w:val="en-IN" w:eastAsia="en-IN"/>
        </w:rPr>
        <w:t xml:space="preserve">California has the highest number of employees. </w:t>
      </w:r>
    </w:p>
    <w:p w14:paraId="19CB4719" w14:textId="63D431A3" w:rsidR="009E38C4" w:rsidRPr="009E38C4" w:rsidRDefault="009E38C4" w:rsidP="002628C5">
      <w:pPr>
        <w:numPr>
          <w:ilvl w:val="0"/>
          <w:numId w:val="20"/>
        </w:numPr>
        <w:jc w:val="both"/>
        <w:rPr>
          <w:rFonts w:ascii="Footlight MT Light" w:eastAsia="Times New Roman" w:hAnsi="Footlight MT Light" w:cs="Times New Roman"/>
          <w:b/>
          <w:bCs/>
          <w:color w:val="39546E" w:themeColor="accent4" w:themeShade="80"/>
          <w:lang w:val="en-IN" w:eastAsia="en-IN"/>
        </w:rPr>
      </w:pPr>
      <w:r w:rsidRPr="009E38C4">
        <w:rPr>
          <w:rFonts w:ascii="Footlight MT Light" w:eastAsia="Times New Roman" w:hAnsi="Footlight MT Light" w:cs="Times New Roman"/>
          <w:b/>
          <w:bCs/>
          <w:color w:val="39546E" w:themeColor="accent4" w:themeShade="80"/>
          <w:lang w:val="en-IN" w:eastAsia="en-IN"/>
        </w:rPr>
        <w:t xml:space="preserve">Florida is the second-highest region by employee count. </w:t>
      </w:r>
    </w:p>
    <w:p w14:paraId="26734760" w14:textId="50328F28" w:rsidR="009E38C4" w:rsidRPr="009E38C4" w:rsidRDefault="009E38C4" w:rsidP="002628C5">
      <w:pPr>
        <w:numPr>
          <w:ilvl w:val="0"/>
          <w:numId w:val="20"/>
        </w:numPr>
        <w:jc w:val="both"/>
        <w:rPr>
          <w:rFonts w:ascii="Footlight MT Light" w:eastAsia="Times New Roman" w:hAnsi="Footlight MT Light" w:cs="Times New Roman"/>
          <w:b/>
          <w:bCs/>
          <w:color w:val="39546E" w:themeColor="accent4" w:themeShade="80"/>
          <w:lang w:val="en-IN" w:eastAsia="en-IN"/>
        </w:rPr>
      </w:pPr>
      <w:r w:rsidRPr="009E38C4">
        <w:rPr>
          <w:rFonts w:ascii="Footlight MT Light" w:eastAsia="Times New Roman" w:hAnsi="Footlight MT Light" w:cs="Times New Roman"/>
          <w:b/>
          <w:bCs/>
          <w:color w:val="39546E" w:themeColor="accent4" w:themeShade="80"/>
          <w:lang w:val="en-IN" w:eastAsia="en-IN"/>
        </w:rPr>
        <w:t xml:space="preserve">Nevada, Illinois, and New York have a similar number of employees. </w:t>
      </w:r>
    </w:p>
    <w:p w14:paraId="2F85F7AE" w14:textId="008E8378" w:rsidR="009E38C4" w:rsidRPr="009E38C4" w:rsidRDefault="009E38C4" w:rsidP="002628C5">
      <w:pPr>
        <w:numPr>
          <w:ilvl w:val="0"/>
          <w:numId w:val="20"/>
        </w:numPr>
        <w:jc w:val="both"/>
        <w:rPr>
          <w:rFonts w:ascii="Footlight MT Light" w:eastAsia="Times New Roman" w:hAnsi="Footlight MT Light" w:cs="Times New Roman"/>
          <w:b/>
          <w:bCs/>
          <w:color w:val="39546E" w:themeColor="accent4" w:themeShade="80"/>
          <w:lang w:val="en-IN" w:eastAsia="en-IN"/>
        </w:rPr>
      </w:pPr>
      <w:r w:rsidRPr="009E38C4">
        <w:rPr>
          <w:rFonts w:ascii="Footlight MT Light" w:eastAsia="Times New Roman" w:hAnsi="Footlight MT Light" w:cs="Times New Roman"/>
          <w:b/>
          <w:bCs/>
          <w:color w:val="39546E" w:themeColor="accent4" w:themeShade="80"/>
          <w:lang w:val="en-IN" w:eastAsia="en-IN"/>
        </w:rPr>
        <w:t xml:space="preserve">Texas has the lowest employee count among the regions. </w:t>
      </w:r>
    </w:p>
    <w:p w14:paraId="417BA4D4" w14:textId="2BA08EF0" w:rsidR="009E38C4" w:rsidRPr="009E38C4" w:rsidRDefault="009E38C4" w:rsidP="002628C5">
      <w:pPr>
        <w:ind w:left="0"/>
        <w:jc w:val="both"/>
        <w:rPr>
          <w:rFonts w:ascii="Footlight MT Light" w:eastAsia="Times New Roman" w:hAnsi="Footlight MT Light" w:cs="Times New Roman"/>
          <w:b/>
          <w:bCs/>
          <w:color w:val="39546E" w:themeColor="accent4" w:themeShade="80"/>
          <w:lang w:val="en-IN" w:eastAsia="en-IN"/>
        </w:rPr>
      </w:pPr>
      <w:r w:rsidRPr="009E38C4">
        <w:rPr>
          <w:rFonts w:ascii="Footlight MT Light" w:eastAsia="Times New Roman" w:hAnsi="Footlight MT Light" w:cs="Times New Roman"/>
          <w:b/>
          <w:bCs/>
          <w:color w:val="39546E" w:themeColor="accent4" w:themeShade="80"/>
          <w:lang w:val="en-IN" w:eastAsia="en-IN"/>
        </w:rPr>
        <w:t>Recommendation:</w:t>
      </w:r>
      <w:r w:rsidRPr="009E38C4">
        <w:rPr>
          <w:rFonts w:ascii="Footlight MT Light" w:eastAsia="Times New Roman" w:hAnsi="Footlight MT Light" w:cs="Times New Roman"/>
          <w:b/>
          <w:bCs/>
          <w:color w:val="39546E" w:themeColor="accent4" w:themeShade="80"/>
          <w:lang w:val="en-IN" w:eastAsia="en-IN"/>
        </w:rPr>
        <w:br/>
        <w:t>The company can use this analysis to monitor workforce distribution across regions and make informed decisions on recruitment, resource allocation, and regional workforce planning.</w:t>
      </w:r>
    </w:p>
    <w:p w14:paraId="78CED3AA" w14:textId="49984F20" w:rsidR="009E38C4" w:rsidRPr="002628C5" w:rsidRDefault="004B6955" w:rsidP="002628C5">
      <w:pPr>
        <w:ind w:left="0"/>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noProof/>
          <w:color w:val="39546E" w:themeColor="accent4" w:themeShade="80"/>
          <w:lang w:val="en-IN" w:eastAsia="en-IN"/>
        </w:rPr>
        <w:drawing>
          <wp:anchor distT="0" distB="0" distL="114300" distR="114300" simplePos="0" relativeHeight="251727872" behindDoc="0" locked="0" layoutInCell="1" allowOverlap="1" wp14:anchorId="6508084D" wp14:editId="73205278">
            <wp:simplePos x="0" y="0"/>
            <wp:positionH relativeFrom="margin">
              <wp:posOffset>-209550</wp:posOffset>
            </wp:positionH>
            <wp:positionV relativeFrom="page">
              <wp:align>bottom</wp:align>
            </wp:positionV>
            <wp:extent cx="5939790" cy="1558925"/>
            <wp:effectExtent l="304800" t="304800" r="327660" b="327025"/>
            <wp:wrapSquare wrapText="bothSides"/>
            <wp:docPr id="4841627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62706" name="Picture 484162706"/>
                    <pic:cNvPicPr/>
                  </pic:nvPicPr>
                  <pic:blipFill>
                    <a:blip r:embed="rId37">
                      <a:extLst>
                        <a:ext uri="{28A0092B-C50C-407E-A947-70E740481C1C}">
                          <a14:useLocalDpi xmlns:a14="http://schemas.microsoft.com/office/drawing/2010/main" val="0"/>
                        </a:ext>
                      </a:extLst>
                    </a:blip>
                    <a:stretch>
                      <a:fillRect/>
                    </a:stretch>
                  </pic:blipFill>
                  <pic:spPr>
                    <a:xfrm>
                      <a:off x="0" y="0"/>
                      <a:ext cx="5939790" cy="15589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V relativeFrom="margin">
              <wp14:pctHeight>0</wp14:pctHeight>
            </wp14:sizeRelV>
          </wp:anchor>
        </w:drawing>
      </w:r>
    </w:p>
    <w:p w14:paraId="458F2631" w14:textId="633BE11D" w:rsidR="009E38C4" w:rsidRPr="002628C5" w:rsidRDefault="009E38C4" w:rsidP="002628C5">
      <w:pPr>
        <w:jc w:val="both"/>
        <w:rPr>
          <w:rFonts w:ascii="Footlight MT Light" w:eastAsia="Times New Roman" w:hAnsi="Footlight MT Light" w:cs="Times New Roman"/>
          <w:color w:val="39546E" w:themeColor="accent4" w:themeShade="80"/>
          <w:lang w:val="en-IN" w:eastAsia="en-IN"/>
        </w:rPr>
      </w:pPr>
      <w:r w:rsidRPr="002628C5">
        <w:rPr>
          <w:rFonts w:ascii="Footlight MT Light" w:eastAsia="Times New Roman" w:hAnsi="Footlight MT Light" w:cs="Times New Roman"/>
          <w:noProof/>
          <w:color w:val="39546E" w:themeColor="accent4" w:themeShade="80"/>
          <w:lang w:val="en-IN" w:eastAsia="en-IN"/>
        </w:rPr>
        <w:lastRenderedPageBreak/>
        <mc:AlternateContent>
          <mc:Choice Requires="wps">
            <w:drawing>
              <wp:anchor distT="0" distB="0" distL="114300" distR="114300" simplePos="0" relativeHeight="251718656" behindDoc="0" locked="0" layoutInCell="1" allowOverlap="1" wp14:anchorId="117F017A" wp14:editId="1EFB37A0">
                <wp:simplePos x="0" y="0"/>
                <wp:positionH relativeFrom="page">
                  <wp:align>left</wp:align>
                </wp:positionH>
                <wp:positionV relativeFrom="page">
                  <wp:posOffset>-1221</wp:posOffset>
                </wp:positionV>
                <wp:extent cx="476250" cy="10039350"/>
                <wp:effectExtent l="0" t="0" r="19050" b="19050"/>
                <wp:wrapNone/>
                <wp:docPr id="615761152" name="Rectangle 1"/>
                <wp:cNvGraphicFramePr/>
                <a:graphic xmlns:a="http://schemas.openxmlformats.org/drawingml/2006/main">
                  <a:graphicData uri="http://schemas.microsoft.com/office/word/2010/wordprocessingShape">
                    <wps:wsp>
                      <wps:cNvSpPr/>
                      <wps:spPr>
                        <a:xfrm>
                          <a:off x="0" y="0"/>
                          <a:ext cx="476250" cy="10039350"/>
                        </a:xfrm>
                        <a:prstGeom prst="rect">
                          <a:avLst/>
                        </a:prstGeom>
                        <a:solidFill>
                          <a:srgbClr val="2A2D41">
                            <a:lumMod val="40000"/>
                            <a:lumOff val="60000"/>
                          </a:srgbClr>
                        </a:solidFill>
                        <a:ln w="12700" cap="flat" cmpd="sng" algn="ctr">
                          <a:solidFill>
                            <a:srgbClr val="EEF6E0">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C60B7" id="Rectangle 1" o:spid="_x0000_s1026" style="position:absolute;margin-left:0;margin-top:-.1pt;width:37.5pt;height:790.5pt;z-index:25171865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" fillcolor="#9da2c0" strokecolor="#64685e" strokeweight="1pt">
                <w10:wrap anchorx="page" anchory="page"/>
              </v:rect>
            </w:pict>
          </mc:Fallback>
        </mc:AlternateContent>
      </w:r>
    </w:p>
    <w:p w14:paraId="69981DF5" w14:textId="175385C4" w:rsidR="00AA6408" w:rsidRPr="002628C5" w:rsidRDefault="00AA6408" w:rsidP="002628C5">
      <w:pPr>
        <w:jc w:val="both"/>
        <w:rPr>
          <w:rFonts w:ascii="Footlight MT Light" w:eastAsia="Times New Roman" w:hAnsi="Footlight MT Light" w:cs="Times New Roman"/>
          <w:b/>
          <w:bCs/>
          <w:color w:val="39546E" w:themeColor="accent4" w:themeShade="80"/>
          <w:lang w:val="en-IN" w:eastAsia="en-IN"/>
        </w:rPr>
      </w:pPr>
      <w:r w:rsidRPr="00AA6408">
        <w:rPr>
          <w:rFonts w:ascii="Footlight MT Light" w:eastAsia="Times New Roman" w:hAnsi="Footlight MT Light" w:cs="Times New Roman"/>
          <w:b/>
          <w:bCs/>
          <w:color w:val="39546E" w:themeColor="accent4" w:themeShade="80"/>
          <w:lang w:val="en-IN" w:eastAsia="en-IN"/>
        </w:rPr>
        <w:t>Conclusion</w:t>
      </w:r>
    </w:p>
    <w:p w14:paraId="0110E27D" w14:textId="4983D0EA" w:rsidR="00D4161D" w:rsidRPr="00AA6408" w:rsidRDefault="00D4161D" w:rsidP="002628C5">
      <w:pPr>
        <w:jc w:val="both"/>
        <w:rPr>
          <w:rFonts w:ascii="Footlight MT Light" w:eastAsia="Times New Roman" w:hAnsi="Footlight MT Light" w:cs="Times New Roman"/>
          <w:b/>
          <w:bCs/>
          <w:color w:val="39546E" w:themeColor="accent4" w:themeShade="80"/>
          <w:lang w:val="en-IN" w:eastAsia="en-IN"/>
        </w:rPr>
      </w:pPr>
      <w:r w:rsidRPr="002628C5">
        <w:rPr>
          <w:rFonts w:ascii="Footlight MT Light" w:eastAsia="Times New Roman" w:hAnsi="Footlight MT Light" w:cs="Times New Roman"/>
          <w:b/>
          <w:bCs/>
          <w:color w:val="39546E" w:themeColor="accent4" w:themeShade="80"/>
          <w:lang w:eastAsia="en-IN"/>
        </w:rPr>
        <w:t>This project successfully transformed a raw employee dataset into a clean and structured dataset using Microsoft Excel. An interactive Power BI dashboard was developed to analyze employee distribution, salary allocation, performance ratings, work experience, remote work trends, and regional distribution. The insights generated from the dashboard can support better workforce planning, performance evaluation, and business decision-making</w:t>
      </w:r>
    </w:p>
    <w:p w14:paraId="6A17B9CF" w14:textId="77777777" w:rsidR="006676E8" w:rsidRDefault="006676E8" w:rsidP="006676E8">
      <w:pPr>
        <w:jc w:val="both"/>
        <w:rPr>
          <w:rFonts w:ascii="Footlight MT Light" w:eastAsia="Times New Roman" w:hAnsi="Footlight MT Light" w:cs="Times New Roman"/>
          <w:b/>
          <w:bCs/>
          <w:color w:val="39546E" w:themeColor="accent4" w:themeShade="80"/>
          <w:lang w:val="en-IN" w:eastAsia="en-IN"/>
        </w:rPr>
      </w:pPr>
    </w:p>
    <w:p w14:paraId="74822F69" w14:textId="76605E8A" w:rsidR="006676E8" w:rsidRPr="006676E8" w:rsidRDefault="006676E8" w:rsidP="006676E8">
      <w:pPr>
        <w:jc w:val="both"/>
        <w:rPr>
          <w:rFonts w:ascii="Footlight MT Light" w:eastAsia="Times New Roman" w:hAnsi="Footlight MT Light" w:cs="Times New Roman"/>
          <w:b/>
          <w:bCs/>
          <w:color w:val="39546E" w:themeColor="accent4" w:themeShade="80"/>
          <w:lang w:val="en-IN" w:eastAsia="en-IN"/>
        </w:rPr>
      </w:pPr>
      <w:r w:rsidRPr="006676E8">
        <w:rPr>
          <w:rFonts w:ascii="Footlight MT Light" w:eastAsia="Times New Roman" w:hAnsi="Footlight MT Light" w:cs="Times New Roman"/>
          <w:b/>
          <w:bCs/>
          <w:color w:val="39546E" w:themeColor="accent4" w:themeShade="80"/>
          <w:lang w:val="en-IN" w:eastAsia="en-IN"/>
        </w:rPr>
        <w:t>Future Recommendations</w:t>
      </w:r>
    </w:p>
    <w:p w14:paraId="4161C83B" w14:textId="77777777" w:rsidR="006676E8" w:rsidRPr="006676E8" w:rsidRDefault="006676E8" w:rsidP="006676E8">
      <w:pPr>
        <w:jc w:val="both"/>
        <w:rPr>
          <w:rFonts w:ascii="Footlight MT Light" w:eastAsia="Times New Roman" w:hAnsi="Footlight MT Light" w:cs="Times New Roman"/>
          <w:color w:val="39546E" w:themeColor="accent4" w:themeShade="80"/>
          <w:lang w:val="en-IN" w:eastAsia="en-IN"/>
        </w:rPr>
      </w:pPr>
      <w:r w:rsidRPr="006676E8">
        <w:rPr>
          <w:rFonts w:ascii="Footlight MT Light" w:eastAsia="Times New Roman" w:hAnsi="Footlight MT Light" w:cs="Times New Roman"/>
          <w:color w:val="39546E" w:themeColor="accent4" w:themeShade="80"/>
          <w:lang w:val="en-IN" w:eastAsia="en-IN"/>
        </w:rPr>
        <w:t>Based on the insights from the dashboard, the company can take the following actions to improve overall performance:</w:t>
      </w:r>
    </w:p>
    <w:p w14:paraId="5F4B474A" w14:textId="77777777" w:rsidR="006676E8" w:rsidRPr="006676E8" w:rsidRDefault="006676E8" w:rsidP="006676E8">
      <w:pPr>
        <w:numPr>
          <w:ilvl w:val="0"/>
          <w:numId w:val="21"/>
        </w:numPr>
        <w:jc w:val="both"/>
        <w:rPr>
          <w:rFonts w:ascii="Footlight MT Light" w:eastAsia="Times New Roman" w:hAnsi="Footlight MT Light" w:cs="Times New Roman"/>
          <w:color w:val="39546E" w:themeColor="accent4" w:themeShade="80"/>
          <w:lang w:val="en-IN" w:eastAsia="en-IN"/>
        </w:rPr>
      </w:pPr>
      <w:r w:rsidRPr="006676E8">
        <w:rPr>
          <w:rFonts w:ascii="Footlight MT Light" w:eastAsia="Times New Roman" w:hAnsi="Footlight MT Light" w:cs="Times New Roman"/>
          <w:color w:val="39546E" w:themeColor="accent4" w:themeShade="80"/>
          <w:lang w:val="en-IN" w:eastAsia="en-IN"/>
        </w:rPr>
        <w:t>Provide additional training and mentoring to departments with lower performance levels.</w:t>
      </w:r>
    </w:p>
    <w:p w14:paraId="65FAC323" w14:textId="77777777" w:rsidR="006676E8" w:rsidRPr="006676E8" w:rsidRDefault="006676E8" w:rsidP="006676E8">
      <w:pPr>
        <w:numPr>
          <w:ilvl w:val="0"/>
          <w:numId w:val="21"/>
        </w:numPr>
        <w:jc w:val="both"/>
        <w:rPr>
          <w:rFonts w:ascii="Footlight MT Light" w:eastAsia="Times New Roman" w:hAnsi="Footlight MT Light" w:cs="Times New Roman"/>
          <w:color w:val="39546E" w:themeColor="accent4" w:themeShade="80"/>
          <w:lang w:val="en-IN" w:eastAsia="en-IN"/>
        </w:rPr>
      </w:pPr>
      <w:r w:rsidRPr="006676E8">
        <w:rPr>
          <w:rFonts w:ascii="Footlight MT Light" w:eastAsia="Times New Roman" w:hAnsi="Footlight MT Light" w:cs="Times New Roman"/>
          <w:color w:val="39546E" w:themeColor="accent4" w:themeShade="80"/>
          <w:lang w:val="en-IN" w:eastAsia="en-IN"/>
        </w:rPr>
        <w:t>Review salary allocation in departments with higher salary expenditure.</w:t>
      </w:r>
    </w:p>
    <w:p w14:paraId="601D0D13" w14:textId="77777777" w:rsidR="006676E8" w:rsidRPr="006676E8" w:rsidRDefault="006676E8" w:rsidP="006676E8">
      <w:pPr>
        <w:numPr>
          <w:ilvl w:val="0"/>
          <w:numId w:val="21"/>
        </w:numPr>
        <w:jc w:val="both"/>
        <w:rPr>
          <w:rFonts w:ascii="Footlight MT Light" w:eastAsia="Times New Roman" w:hAnsi="Footlight MT Light" w:cs="Times New Roman"/>
          <w:color w:val="39546E" w:themeColor="accent4" w:themeShade="80"/>
          <w:lang w:val="en-IN" w:eastAsia="en-IN"/>
        </w:rPr>
      </w:pPr>
      <w:r w:rsidRPr="006676E8">
        <w:rPr>
          <w:rFonts w:ascii="Footlight MT Light" w:eastAsia="Times New Roman" w:hAnsi="Footlight MT Light" w:cs="Times New Roman"/>
          <w:color w:val="39546E" w:themeColor="accent4" w:themeShade="80"/>
          <w:lang w:val="en-IN" w:eastAsia="en-IN"/>
        </w:rPr>
        <w:t>Recruit additional employees in departments with lower workforce strength when required.</w:t>
      </w:r>
    </w:p>
    <w:p w14:paraId="558B794D" w14:textId="77777777" w:rsidR="006676E8" w:rsidRPr="006676E8" w:rsidRDefault="006676E8" w:rsidP="006676E8">
      <w:pPr>
        <w:numPr>
          <w:ilvl w:val="0"/>
          <w:numId w:val="21"/>
        </w:numPr>
        <w:jc w:val="both"/>
        <w:rPr>
          <w:rFonts w:ascii="Footlight MT Light" w:eastAsia="Times New Roman" w:hAnsi="Footlight MT Light" w:cs="Times New Roman"/>
          <w:color w:val="39546E" w:themeColor="accent4" w:themeShade="80"/>
          <w:lang w:val="en-IN" w:eastAsia="en-IN"/>
        </w:rPr>
      </w:pPr>
      <w:r w:rsidRPr="006676E8">
        <w:rPr>
          <w:rFonts w:ascii="Footlight MT Light" w:eastAsia="Times New Roman" w:hAnsi="Footlight MT Light" w:cs="Times New Roman"/>
          <w:color w:val="39546E" w:themeColor="accent4" w:themeShade="80"/>
          <w:lang w:val="en-IN" w:eastAsia="en-IN"/>
        </w:rPr>
        <w:t>Monitor remote work practices regularly to maintain productivity and effective collaboration.</w:t>
      </w:r>
    </w:p>
    <w:p w14:paraId="62B97249" w14:textId="77777777" w:rsidR="006676E8" w:rsidRPr="006676E8" w:rsidRDefault="006676E8" w:rsidP="006676E8">
      <w:pPr>
        <w:numPr>
          <w:ilvl w:val="0"/>
          <w:numId w:val="21"/>
        </w:numPr>
        <w:jc w:val="both"/>
        <w:rPr>
          <w:rFonts w:ascii="Footlight MT Light" w:eastAsia="Times New Roman" w:hAnsi="Footlight MT Light" w:cs="Times New Roman"/>
          <w:color w:val="39546E" w:themeColor="accent4" w:themeShade="80"/>
          <w:lang w:val="en-IN" w:eastAsia="en-IN"/>
        </w:rPr>
      </w:pPr>
      <w:r w:rsidRPr="006676E8">
        <w:rPr>
          <w:rFonts w:ascii="Footlight MT Light" w:eastAsia="Times New Roman" w:hAnsi="Footlight MT Light" w:cs="Times New Roman"/>
          <w:color w:val="39546E" w:themeColor="accent4" w:themeShade="80"/>
          <w:lang w:val="en-IN" w:eastAsia="en-IN"/>
        </w:rPr>
        <w:t>Strengthen recruitment and training strategies in departments with lower average work experience.</w:t>
      </w:r>
    </w:p>
    <w:p w14:paraId="7F624943" w14:textId="77777777" w:rsidR="006676E8" w:rsidRPr="006676E8" w:rsidRDefault="006676E8" w:rsidP="006676E8">
      <w:pPr>
        <w:numPr>
          <w:ilvl w:val="0"/>
          <w:numId w:val="21"/>
        </w:numPr>
        <w:jc w:val="both"/>
        <w:rPr>
          <w:rFonts w:ascii="Footlight MT Light" w:eastAsia="Times New Roman" w:hAnsi="Footlight MT Light" w:cs="Times New Roman"/>
          <w:color w:val="39546E" w:themeColor="accent4" w:themeShade="80"/>
          <w:lang w:val="en-IN" w:eastAsia="en-IN"/>
        </w:rPr>
      </w:pPr>
      <w:r w:rsidRPr="006676E8">
        <w:rPr>
          <w:rFonts w:ascii="Footlight MT Light" w:eastAsia="Times New Roman" w:hAnsi="Footlight MT Light" w:cs="Times New Roman"/>
          <w:color w:val="39546E" w:themeColor="accent4" w:themeShade="80"/>
          <w:lang w:val="en-IN" w:eastAsia="en-IN"/>
        </w:rPr>
        <w:t>Improve regional workforce planning by allocating resources according to employee distribution.</w:t>
      </w:r>
    </w:p>
    <w:p w14:paraId="78A17B02" w14:textId="77777777" w:rsidR="006676E8" w:rsidRPr="006676E8" w:rsidRDefault="006676E8" w:rsidP="006676E8">
      <w:pPr>
        <w:jc w:val="both"/>
        <w:rPr>
          <w:rFonts w:ascii="Footlight MT Light" w:eastAsia="Times New Roman" w:hAnsi="Footlight MT Light" w:cs="Times New Roman"/>
          <w:color w:val="39546E" w:themeColor="accent4" w:themeShade="80"/>
          <w:lang w:val="en-IN" w:eastAsia="en-IN"/>
        </w:rPr>
      </w:pPr>
      <w:r w:rsidRPr="006676E8">
        <w:rPr>
          <w:rFonts w:ascii="Footlight MT Light" w:eastAsia="Times New Roman" w:hAnsi="Footlight MT Light" w:cs="Times New Roman"/>
          <w:color w:val="39546E" w:themeColor="accent4" w:themeShade="80"/>
          <w:lang w:val="en-IN" w:eastAsia="en-IN"/>
        </w:rPr>
        <w:t>These recommendations can help the company improve employee performance, workforce management, and overall business efficiency.</w:t>
      </w:r>
    </w:p>
    <w:p w14:paraId="15B89953" w14:textId="12F5206B" w:rsidR="009E38C4" w:rsidRDefault="006676E8" w:rsidP="002628C5">
      <w:pPr>
        <w:jc w:val="both"/>
        <w:rPr>
          <w:rFonts w:ascii="Footlight MT Light" w:eastAsia="Times New Roman" w:hAnsi="Footlight MT Light" w:cs="Times New Roman"/>
          <w:color w:val="39546E" w:themeColor="accent4" w:themeShade="80"/>
          <w:lang w:val="en-IN" w:eastAsia="en-IN"/>
        </w:rPr>
      </w:pPr>
      <w:r>
        <w:rPr>
          <w:rFonts w:ascii="Footlight MT Light" w:eastAsia="Times New Roman" w:hAnsi="Footlight MT Light" w:cs="Times New Roman"/>
          <w:color w:val="39546E" w:themeColor="accent4" w:themeShade="80"/>
          <w:lang w:val="en-IN" w:eastAsia="en-IN"/>
        </w:rPr>
        <w:t xml:space="preserve">                            </w:t>
      </w:r>
    </w:p>
    <w:p w14:paraId="76B04FA9" w14:textId="77777777" w:rsidR="006676E8" w:rsidRDefault="006676E8" w:rsidP="002628C5">
      <w:pPr>
        <w:jc w:val="both"/>
        <w:rPr>
          <w:rFonts w:ascii="Footlight MT Light" w:eastAsia="Times New Roman" w:hAnsi="Footlight MT Light" w:cs="Times New Roman"/>
          <w:color w:val="39546E" w:themeColor="accent4" w:themeShade="80"/>
          <w:lang w:val="en-IN" w:eastAsia="en-IN"/>
        </w:rPr>
      </w:pPr>
    </w:p>
    <w:p w14:paraId="73009A76" w14:textId="77777777" w:rsidR="006676E8" w:rsidRDefault="006676E8" w:rsidP="002628C5">
      <w:pPr>
        <w:jc w:val="both"/>
        <w:rPr>
          <w:rFonts w:ascii="Footlight MT Light" w:eastAsia="Times New Roman" w:hAnsi="Footlight MT Light" w:cs="Times New Roman"/>
          <w:color w:val="39546E" w:themeColor="accent4" w:themeShade="80"/>
          <w:lang w:val="en-IN" w:eastAsia="en-IN"/>
        </w:rPr>
      </w:pPr>
    </w:p>
    <w:p w14:paraId="2782140B" w14:textId="77777777" w:rsidR="006676E8" w:rsidRDefault="006676E8" w:rsidP="002628C5">
      <w:pPr>
        <w:jc w:val="both"/>
        <w:rPr>
          <w:rFonts w:ascii="Footlight MT Light" w:eastAsia="Times New Roman" w:hAnsi="Footlight MT Light" w:cs="Times New Roman"/>
          <w:color w:val="39546E" w:themeColor="accent4" w:themeShade="80"/>
          <w:lang w:val="en-IN" w:eastAsia="en-IN"/>
        </w:rPr>
      </w:pPr>
    </w:p>
    <w:p w14:paraId="0C1A697E" w14:textId="01FB0258" w:rsidR="006676E8" w:rsidRPr="002628C5" w:rsidRDefault="006676E8" w:rsidP="002628C5">
      <w:pPr>
        <w:jc w:val="both"/>
        <w:rPr>
          <w:rFonts w:ascii="Footlight MT Light" w:eastAsia="Times New Roman" w:hAnsi="Footlight MT Light" w:cs="Times New Roman"/>
          <w:color w:val="39546E" w:themeColor="accent4" w:themeShade="80"/>
          <w:lang w:val="en-IN" w:eastAsia="en-IN"/>
        </w:rPr>
      </w:pPr>
    </w:p>
    <w:sectPr w:rsidR="006676E8" w:rsidRPr="002628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542EE" w14:textId="77777777" w:rsidR="00996A0B" w:rsidRDefault="00996A0B" w:rsidP="000F1EE8">
      <w:r>
        <w:separator/>
      </w:r>
    </w:p>
  </w:endnote>
  <w:endnote w:type="continuationSeparator" w:id="0">
    <w:p w14:paraId="4E774904" w14:textId="77777777" w:rsidR="00996A0B" w:rsidRDefault="00996A0B" w:rsidP="000F1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 w:name="Tisa Offc Serif Pro">
    <w:charset w:val="00"/>
    <w:family w:val="auto"/>
    <w:pitch w:val="variable"/>
    <w:sig w:usb0="800002E7" w:usb1="00000002" w:usb2="00000000" w:usb3="00000000" w:csb0="0000019F" w:csb1="00000000"/>
  </w:font>
  <w:font w:name="Times New Roman (Headings CS)">
    <w:altName w:val="Times New Roman"/>
    <w:charset w:val="00"/>
    <w:family w:val="roman"/>
    <w:pitch w:val="default"/>
  </w:font>
  <w:font w:name="Footlight MT Light">
    <w:panose1 w:val="0204060206030A0203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71AF3" w14:textId="77777777" w:rsidR="00996A0B" w:rsidRDefault="00996A0B" w:rsidP="000F1EE8">
      <w:r>
        <w:separator/>
      </w:r>
    </w:p>
  </w:footnote>
  <w:footnote w:type="continuationSeparator" w:id="0">
    <w:p w14:paraId="70FF3A02" w14:textId="77777777" w:rsidR="00996A0B" w:rsidRDefault="00996A0B" w:rsidP="000F1E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0.4pt;height:10.4pt" o:bullet="t">
        <v:imagedata r:id="rId1" o:title="mso7903"/>
      </v:shape>
    </w:pict>
  </w:numPicBullet>
  <w:abstractNum w:abstractNumId="0" w15:restartNumberingAfterBreak="0">
    <w:nsid w:val="08111F92"/>
    <w:multiLevelType w:val="multilevel"/>
    <w:tmpl w:val="CBF40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46085"/>
    <w:multiLevelType w:val="multilevel"/>
    <w:tmpl w:val="12DA9CC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85B7D"/>
    <w:multiLevelType w:val="multilevel"/>
    <w:tmpl w:val="4A86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F6008"/>
    <w:multiLevelType w:val="multilevel"/>
    <w:tmpl w:val="B4AA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45080"/>
    <w:multiLevelType w:val="hybridMultilevel"/>
    <w:tmpl w:val="F3DCF306"/>
    <w:lvl w:ilvl="0" w:tplc="50903A6A">
      <w:start w:val="1"/>
      <w:numFmt w:val="bullet"/>
      <w:lvlText w:val=""/>
      <w:lvlJc w:val="center"/>
      <w:pPr>
        <w:ind w:left="1440" w:hanging="360"/>
      </w:pPr>
      <w:rPr>
        <w:rFonts w:ascii="Symbol" w:hAnsi="Symbol" w:hint="default"/>
        <w:sz w:val="32"/>
        <w:szCs w:val="3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CE65AAF"/>
    <w:multiLevelType w:val="multilevel"/>
    <w:tmpl w:val="8E7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6720F"/>
    <w:multiLevelType w:val="multilevel"/>
    <w:tmpl w:val="E96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A3A0C"/>
    <w:multiLevelType w:val="hybridMultilevel"/>
    <w:tmpl w:val="3CE0ADD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88A7381"/>
    <w:multiLevelType w:val="hybridMultilevel"/>
    <w:tmpl w:val="50DC74FC"/>
    <w:lvl w:ilvl="0" w:tplc="50903A6A">
      <w:start w:val="1"/>
      <w:numFmt w:val="bullet"/>
      <w:lvlText w:val=""/>
      <w:lvlJc w:val="center"/>
      <w:pPr>
        <w:ind w:left="927" w:hanging="360"/>
      </w:pPr>
      <w:rPr>
        <w:rFonts w:ascii="Symbol" w:hAnsi="Symbol"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AB3A92"/>
    <w:multiLevelType w:val="hybridMultilevel"/>
    <w:tmpl w:val="6E96E9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22E2"/>
    <w:multiLevelType w:val="multilevel"/>
    <w:tmpl w:val="BC84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E416C"/>
    <w:multiLevelType w:val="multilevel"/>
    <w:tmpl w:val="2A66F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E4D2B"/>
    <w:multiLevelType w:val="multilevel"/>
    <w:tmpl w:val="7872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978B0"/>
    <w:multiLevelType w:val="multilevel"/>
    <w:tmpl w:val="A35A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54C93"/>
    <w:multiLevelType w:val="multilevel"/>
    <w:tmpl w:val="F0BE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D5361"/>
    <w:multiLevelType w:val="multilevel"/>
    <w:tmpl w:val="CCA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90795"/>
    <w:multiLevelType w:val="multilevel"/>
    <w:tmpl w:val="2D9E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18770F"/>
    <w:multiLevelType w:val="multilevel"/>
    <w:tmpl w:val="A580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FE63E8"/>
    <w:multiLevelType w:val="hybridMultilevel"/>
    <w:tmpl w:val="F6720CCC"/>
    <w:lvl w:ilvl="0" w:tplc="50903A6A">
      <w:start w:val="1"/>
      <w:numFmt w:val="bullet"/>
      <w:lvlText w:val=""/>
      <w:lvlJc w:val="center"/>
      <w:pPr>
        <w:ind w:left="927" w:hanging="360"/>
      </w:pPr>
      <w:rPr>
        <w:rFonts w:ascii="Symbol" w:hAnsi="Symbol" w:hint="default"/>
        <w:sz w:val="32"/>
        <w:szCs w:val="32"/>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9" w15:restartNumberingAfterBreak="0">
    <w:nsid w:val="7E8D4376"/>
    <w:multiLevelType w:val="multilevel"/>
    <w:tmpl w:val="6B8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91E34"/>
    <w:multiLevelType w:val="hybridMultilevel"/>
    <w:tmpl w:val="B4A6B7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9277996">
    <w:abstractNumId w:val="0"/>
  </w:num>
  <w:num w:numId="2" w16cid:durableId="1979069100">
    <w:abstractNumId w:val="8"/>
  </w:num>
  <w:num w:numId="3" w16cid:durableId="813908408">
    <w:abstractNumId w:val="20"/>
  </w:num>
  <w:num w:numId="4" w16cid:durableId="830484265">
    <w:abstractNumId w:val="14"/>
  </w:num>
  <w:num w:numId="5" w16cid:durableId="1342929504">
    <w:abstractNumId w:val="4"/>
  </w:num>
  <w:num w:numId="6" w16cid:durableId="1552304926">
    <w:abstractNumId w:val="2"/>
  </w:num>
  <w:num w:numId="7" w16cid:durableId="85735900">
    <w:abstractNumId w:val="1"/>
  </w:num>
  <w:num w:numId="8" w16cid:durableId="1628049943">
    <w:abstractNumId w:val="9"/>
  </w:num>
  <w:num w:numId="9" w16cid:durableId="2073117493">
    <w:abstractNumId w:val="18"/>
  </w:num>
  <w:num w:numId="10" w16cid:durableId="304237123">
    <w:abstractNumId w:val="7"/>
  </w:num>
  <w:num w:numId="11" w16cid:durableId="143663914">
    <w:abstractNumId w:val="11"/>
  </w:num>
  <w:num w:numId="12" w16cid:durableId="1596208699">
    <w:abstractNumId w:val="10"/>
  </w:num>
  <w:num w:numId="13" w16cid:durableId="1448355491">
    <w:abstractNumId w:val="12"/>
  </w:num>
  <w:num w:numId="14" w16cid:durableId="1558392688">
    <w:abstractNumId w:val="6"/>
  </w:num>
  <w:num w:numId="15" w16cid:durableId="750811786">
    <w:abstractNumId w:val="5"/>
  </w:num>
  <w:num w:numId="16" w16cid:durableId="1474635306">
    <w:abstractNumId w:val="19"/>
  </w:num>
  <w:num w:numId="17" w16cid:durableId="918095687">
    <w:abstractNumId w:val="17"/>
  </w:num>
  <w:num w:numId="18" w16cid:durableId="1811901636">
    <w:abstractNumId w:val="15"/>
  </w:num>
  <w:num w:numId="19" w16cid:durableId="682977874">
    <w:abstractNumId w:val="13"/>
  </w:num>
  <w:num w:numId="20" w16cid:durableId="1615407132">
    <w:abstractNumId w:val="3"/>
  </w:num>
  <w:num w:numId="21" w16cid:durableId="10217063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EE8"/>
    <w:rsid w:val="000440BA"/>
    <w:rsid w:val="000557AA"/>
    <w:rsid w:val="000F1EE8"/>
    <w:rsid w:val="00134151"/>
    <w:rsid w:val="001420D4"/>
    <w:rsid w:val="001631B6"/>
    <w:rsid w:val="00173A22"/>
    <w:rsid w:val="001B51A5"/>
    <w:rsid w:val="001C772C"/>
    <w:rsid w:val="001D1D56"/>
    <w:rsid w:val="001E0454"/>
    <w:rsid w:val="001F5701"/>
    <w:rsid w:val="00212533"/>
    <w:rsid w:val="002338B7"/>
    <w:rsid w:val="0024095A"/>
    <w:rsid w:val="002628C5"/>
    <w:rsid w:val="002A1A9D"/>
    <w:rsid w:val="002B473B"/>
    <w:rsid w:val="002C2E1F"/>
    <w:rsid w:val="002D31F8"/>
    <w:rsid w:val="002D5DD9"/>
    <w:rsid w:val="002E45BD"/>
    <w:rsid w:val="002F194B"/>
    <w:rsid w:val="00307DAE"/>
    <w:rsid w:val="003113E9"/>
    <w:rsid w:val="003525A1"/>
    <w:rsid w:val="00396045"/>
    <w:rsid w:val="003D21F7"/>
    <w:rsid w:val="00400882"/>
    <w:rsid w:val="0042077F"/>
    <w:rsid w:val="004421A6"/>
    <w:rsid w:val="00454C2D"/>
    <w:rsid w:val="00461587"/>
    <w:rsid w:val="00466E83"/>
    <w:rsid w:val="00482504"/>
    <w:rsid w:val="004B22E0"/>
    <w:rsid w:val="004B6955"/>
    <w:rsid w:val="004D06E0"/>
    <w:rsid w:val="004D187C"/>
    <w:rsid w:val="00525E7B"/>
    <w:rsid w:val="00543F1F"/>
    <w:rsid w:val="00556B5B"/>
    <w:rsid w:val="00590232"/>
    <w:rsid w:val="00590F36"/>
    <w:rsid w:val="005A15EC"/>
    <w:rsid w:val="005B222B"/>
    <w:rsid w:val="005C57F6"/>
    <w:rsid w:val="005E173D"/>
    <w:rsid w:val="005E27AF"/>
    <w:rsid w:val="005E58D6"/>
    <w:rsid w:val="005F658E"/>
    <w:rsid w:val="00600C20"/>
    <w:rsid w:val="00615218"/>
    <w:rsid w:val="006409F0"/>
    <w:rsid w:val="006676E8"/>
    <w:rsid w:val="006B303E"/>
    <w:rsid w:val="006C07E3"/>
    <w:rsid w:val="00702DF8"/>
    <w:rsid w:val="00737C6F"/>
    <w:rsid w:val="00753FE0"/>
    <w:rsid w:val="007B0945"/>
    <w:rsid w:val="007C247C"/>
    <w:rsid w:val="00802B08"/>
    <w:rsid w:val="00827EC1"/>
    <w:rsid w:val="00875DC9"/>
    <w:rsid w:val="008A64B4"/>
    <w:rsid w:val="008E4B7F"/>
    <w:rsid w:val="0092645E"/>
    <w:rsid w:val="00984DE4"/>
    <w:rsid w:val="00985418"/>
    <w:rsid w:val="00993FBB"/>
    <w:rsid w:val="00996A0B"/>
    <w:rsid w:val="009B0D4C"/>
    <w:rsid w:val="009B6374"/>
    <w:rsid w:val="009B7B8B"/>
    <w:rsid w:val="009E1C39"/>
    <w:rsid w:val="009E38C4"/>
    <w:rsid w:val="00A10692"/>
    <w:rsid w:val="00A51153"/>
    <w:rsid w:val="00A86A34"/>
    <w:rsid w:val="00AA6408"/>
    <w:rsid w:val="00AC0759"/>
    <w:rsid w:val="00AC2265"/>
    <w:rsid w:val="00AD06F0"/>
    <w:rsid w:val="00AE5A75"/>
    <w:rsid w:val="00B3303F"/>
    <w:rsid w:val="00BC237A"/>
    <w:rsid w:val="00BC69EB"/>
    <w:rsid w:val="00BF57D5"/>
    <w:rsid w:val="00C21B10"/>
    <w:rsid w:val="00C37530"/>
    <w:rsid w:val="00C466CE"/>
    <w:rsid w:val="00C67CB9"/>
    <w:rsid w:val="00C72B19"/>
    <w:rsid w:val="00CE4493"/>
    <w:rsid w:val="00D23E9E"/>
    <w:rsid w:val="00D4161D"/>
    <w:rsid w:val="00D4498F"/>
    <w:rsid w:val="00D63740"/>
    <w:rsid w:val="00DE223D"/>
    <w:rsid w:val="00DE356D"/>
    <w:rsid w:val="00E40477"/>
    <w:rsid w:val="00E415F9"/>
    <w:rsid w:val="00E4249F"/>
    <w:rsid w:val="00E43081"/>
    <w:rsid w:val="00E61F92"/>
    <w:rsid w:val="00E73306"/>
    <w:rsid w:val="00E8698B"/>
    <w:rsid w:val="00E86C16"/>
    <w:rsid w:val="00EB02FE"/>
    <w:rsid w:val="00EC7269"/>
    <w:rsid w:val="00F403C8"/>
    <w:rsid w:val="00F418E8"/>
    <w:rsid w:val="00F56DE7"/>
    <w:rsid w:val="00F65859"/>
    <w:rsid w:val="00FB568A"/>
    <w:rsid w:val="00FE6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7647A"/>
  <w15:chartTrackingRefBased/>
  <w15:docId w15:val="{79368316-23B9-4600-8CF7-E1A78CD4D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94B"/>
    <w:pPr>
      <w:ind w:left="288"/>
    </w:pPr>
    <w:rPr>
      <w:color w:val="2A2D41" w:themeColor="accent6"/>
    </w:rPr>
  </w:style>
  <w:style w:type="paragraph" w:styleId="Heading1">
    <w:name w:val="heading 1"/>
    <w:basedOn w:val="CompanyName"/>
    <w:next w:val="Normal"/>
    <w:link w:val="Heading1Char"/>
    <w:uiPriority w:val="9"/>
    <w:qFormat/>
    <w:rsid w:val="002F194B"/>
    <w:pPr>
      <w:outlineLvl w:val="0"/>
    </w:pPr>
  </w:style>
  <w:style w:type="paragraph" w:styleId="Heading2">
    <w:name w:val="heading 2"/>
    <w:basedOn w:val="Address2"/>
    <w:next w:val="Normal"/>
    <w:link w:val="Heading2Char"/>
    <w:uiPriority w:val="9"/>
    <w:qFormat/>
    <w:rsid w:val="002F194B"/>
    <w:pPr>
      <w:outlineLvl w:val="1"/>
    </w:pPr>
  </w:style>
  <w:style w:type="paragraph" w:styleId="Heading3">
    <w:name w:val="heading 3"/>
    <w:basedOn w:val="Normal"/>
    <w:next w:val="Normal"/>
    <w:link w:val="Heading3Char"/>
    <w:autoRedefine/>
    <w:uiPriority w:val="9"/>
    <w:semiHidden/>
    <w:qFormat/>
    <w:rsid w:val="00802B08"/>
    <w:pPr>
      <w:keepNext/>
      <w:keepLines/>
      <w:spacing w:before="40" w:line="288" w:lineRule="auto"/>
      <w:outlineLvl w:val="2"/>
    </w:pPr>
    <w:rPr>
      <w:rFonts w:asciiTheme="majorHAnsi" w:eastAsiaTheme="majorEastAsia" w:hAnsiTheme="majorHAnsi" w:cstheme="majorBidi"/>
      <w:color w:val="000000" w:themeColor="text1"/>
      <w:sz w:val="20"/>
    </w:rPr>
  </w:style>
  <w:style w:type="paragraph" w:styleId="Heading4">
    <w:name w:val="heading 4"/>
    <w:basedOn w:val="Normal"/>
    <w:next w:val="Normal"/>
    <w:link w:val="Heading4Char"/>
    <w:uiPriority w:val="9"/>
    <w:semiHidden/>
    <w:qFormat/>
    <w:rsid w:val="005A15EC"/>
    <w:pPr>
      <w:keepNext/>
      <w:keepLines/>
      <w:spacing w:before="80" w:after="40"/>
      <w:outlineLvl w:val="3"/>
    </w:pPr>
    <w:rPr>
      <w:rFonts w:eastAsiaTheme="majorEastAsia" w:cstheme="majorBidi"/>
      <w:i/>
      <w:iCs/>
      <w:color w:val="BBDB84" w:themeColor="accent1" w:themeShade="BF"/>
    </w:rPr>
  </w:style>
  <w:style w:type="paragraph" w:styleId="Heading5">
    <w:name w:val="heading 5"/>
    <w:basedOn w:val="Normal"/>
    <w:next w:val="Normal"/>
    <w:link w:val="Heading5Char"/>
    <w:uiPriority w:val="9"/>
    <w:semiHidden/>
    <w:qFormat/>
    <w:rsid w:val="005A15EC"/>
    <w:pPr>
      <w:keepNext/>
      <w:keepLines/>
      <w:spacing w:before="80" w:after="40"/>
      <w:outlineLvl w:val="4"/>
    </w:pPr>
    <w:rPr>
      <w:rFonts w:eastAsiaTheme="majorEastAsia" w:cstheme="majorBidi"/>
      <w:color w:val="BBDB84" w:themeColor="accent1" w:themeShade="BF"/>
    </w:rPr>
  </w:style>
  <w:style w:type="paragraph" w:styleId="Heading6">
    <w:name w:val="heading 6"/>
    <w:basedOn w:val="Normal"/>
    <w:next w:val="Normal"/>
    <w:link w:val="Heading6Char"/>
    <w:uiPriority w:val="9"/>
    <w:semiHidden/>
    <w:qFormat/>
    <w:rsid w:val="005A15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5A15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5A15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5A15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2F194B"/>
    <w:rPr>
      <w:rFonts w:asciiTheme="majorHAnsi" w:eastAsiaTheme="majorEastAsia" w:hAnsiTheme="majorHAnsi" w:cstheme="majorBidi"/>
      <w:color w:val="000000" w:themeColor="text1"/>
      <w:sz w:val="20"/>
    </w:rPr>
  </w:style>
  <w:style w:type="character" w:customStyle="1" w:styleId="Heading1Char">
    <w:name w:val="Heading 1 Char"/>
    <w:basedOn w:val="DefaultParagraphFont"/>
    <w:link w:val="Heading1"/>
    <w:uiPriority w:val="9"/>
    <w:rsid w:val="002F194B"/>
    <w:rPr>
      <w:rFonts w:cs="Times New Roman (Body CS)"/>
      <w:caps/>
      <w:color w:val="2A2D41" w:themeColor="accent6"/>
    </w:rPr>
  </w:style>
  <w:style w:type="character" w:customStyle="1" w:styleId="Heading2Char">
    <w:name w:val="Heading 2 Char"/>
    <w:basedOn w:val="DefaultParagraphFont"/>
    <w:link w:val="Heading2"/>
    <w:uiPriority w:val="9"/>
    <w:rsid w:val="002F194B"/>
    <w:rPr>
      <w:rFonts w:cs="Times New Roman (Body CS)"/>
      <w:caps/>
      <w:color w:val="2A2D41" w:themeColor="accent6"/>
    </w:rPr>
  </w:style>
  <w:style w:type="character" w:customStyle="1" w:styleId="Heading4Char">
    <w:name w:val="Heading 4 Char"/>
    <w:basedOn w:val="DefaultParagraphFont"/>
    <w:link w:val="Heading4"/>
    <w:uiPriority w:val="9"/>
    <w:semiHidden/>
    <w:rsid w:val="002F194B"/>
    <w:rPr>
      <w:rFonts w:eastAsiaTheme="majorEastAsia" w:cstheme="majorBidi"/>
      <w:i/>
      <w:iCs/>
      <w:color w:val="BBDB84" w:themeColor="accent1" w:themeShade="BF"/>
    </w:rPr>
  </w:style>
  <w:style w:type="character" w:customStyle="1" w:styleId="Heading5Char">
    <w:name w:val="Heading 5 Char"/>
    <w:basedOn w:val="DefaultParagraphFont"/>
    <w:link w:val="Heading5"/>
    <w:uiPriority w:val="9"/>
    <w:semiHidden/>
    <w:rsid w:val="002F194B"/>
    <w:rPr>
      <w:rFonts w:eastAsiaTheme="majorEastAsia" w:cstheme="majorBidi"/>
      <w:color w:val="BBDB84" w:themeColor="accent1" w:themeShade="BF"/>
    </w:rPr>
  </w:style>
  <w:style w:type="character" w:customStyle="1" w:styleId="Heading6Char">
    <w:name w:val="Heading 6 Char"/>
    <w:basedOn w:val="DefaultParagraphFont"/>
    <w:link w:val="Heading6"/>
    <w:uiPriority w:val="9"/>
    <w:semiHidden/>
    <w:rsid w:val="002F1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94B"/>
    <w:rPr>
      <w:rFonts w:eastAsiaTheme="majorEastAsia" w:cstheme="majorBidi"/>
      <w:color w:val="272727" w:themeColor="text1" w:themeTint="D8"/>
    </w:rPr>
  </w:style>
  <w:style w:type="paragraph" w:styleId="Title">
    <w:name w:val="Title"/>
    <w:basedOn w:val="Normal"/>
    <w:next w:val="Normal"/>
    <w:link w:val="TitleChar"/>
    <w:uiPriority w:val="10"/>
    <w:qFormat/>
    <w:rsid w:val="002F194B"/>
    <w:pPr>
      <w:contextualSpacing/>
    </w:pPr>
    <w:rPr>
      <w:rFonts w:asciiTheme="majorHAnsi" w:eastAsiaTheme="majorEastAsia" w:hAnsiTheme="majorHAnsi" w:cs="Times New Roman (Headings CS)"/>
      <w:caps/>
      <w:spacing w:val="10"/>
      <w:kern w:val="28"/>
      <w:sz w:val="60"/>
      <w:szCs w:val="56"/>
    </w:rPr>
  </w:style>
  <w:style w:type="character" w:customStyle="1" w:styleId="TitleChar">
    <w:name w:val="Title Char"/>
    <w:basedOn w:val="DefaultParagraphFont"/>
    <w:link w:val="Title"/>
    <w:uiPriority w:val="10"/>
    <w:rsid w:val="002F194B"/>
    <w:rPr>
      <w:rFonts w:asciiTheme="majorHAnsi" w:eastAsiaTheme="majorEastAsia" w:hAnsiTheme="majorHAnsi" w:cs="Times New Roman (Headings CS)"/>
      <w:caps/>
      <w:color w:val="2A2D41" w:themeColor="accent6"/>
      <w:spacing w:val="10"/>
      <w:kern w:val="28"/>
      <w:sz w:val="60"/>
      <w:szCs w:val="56"/>
    </w:rPr>
  </w:style>
  <w:style w:type="paragraph" w:styleId="Subtitle">
    <w:name w:val="Subtitle"/>
    <w:basedOn w:val="TopInfo"/>
    <w:next w:val="Normal"/>
    <w:link w:val="SubtitleChar"/>
    <w:uiPriority w:val="11"/>
    <w:qFormat/>
    <w:rsid w:val="002F194B"/>
  </w:style>
  <w:style w:type="character" w:customStyle="1" w:styleId="SubtitleChar">
    <w:name w:val="Subtitle Char"/>
    <w:basedOn w:val="DefaultParagraphFont"/>
    <w:link w:val="Subtitle"/>
    <w:uiPriority w:val="11"/>
    <w:rsid w:val="002F194B"/>
    <w:rPr>
      <w:rFonts w:cs="Times New Roman (Body CS)"/>
      <w:caps/>
      <w:color w:val="2A2D41" w:themeColor="accent6"/>
    </w:rPr>
  </w:style>
  <w:style w:type="paragraph" w:styleId="Quote">
    <w:name w:val="Quote"/>
    <w:basedOn w:val="Normal"/>
    <w:next w:val="Normal"/>
    <w:link w:val="QuoteChar"/>
    <w:uiPriority w:val="29"/>
    <w:semiHidden/>
    <w:qFormat/>
    <w:rsid w:val="005A15EC"/>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2F194B"/>
    <w:rPr>
      <w:i/>
      <w:iCs/>
      <w:color w:val="404040" w:themeColor="text1" w:themeTint="BF"/>
    </w:rPr>
  </w:style>
  <w:style w:type="paragraph" w:styleId="ListParagraph">
    <w:name w:val="List Paragraph"/>
    <w:basedOn w:val="Normal"/>
    <w:uiPriority w:val="34"/>
    <w:semiHidden/>
    <w:qFormat/>
    <w:rsid w:val="005A15EC"/>
    <w:pPr>
      <w:ind w:left="720"/>
      <w:contextualSpacing/>
    </w:pPr>
  </w:style>
  <w:style w:type="character" w:styleId="IntenseEmphasis">
    <w:name w:val="Intense Emphasis"/>
    <w:basedOn w:val="DefaultParagraphFont"/>
    <w:uiPriority w:val="21"/>
    <w:semiHidden/>
    <w:qFormat/>
    <w:rsid w:val="005A15EC"/>
    <w:rPr>
      <w:i/>
      <w:iCs/>
      <w:color w:val="BBDB84" w:themeColor="accent1" w:themeShade="BF"/>
    </w:rPr>
  </w:style>
  <w:style w:type="paragraph" w:styleId="IntenseQuote">
    <w:name w:val="Intense Quote"/>
    <w:basedOn w:val="Normal"/>
    <w:next w:val="Normal"/>
    <w:link w:val="IntenseQuoteChar"/>
    <w:uiPriority w:val="30"/>
    <w:semiHidden/>
    <w:qFormat/>
    <w:rsid w:val="005A15EC"/>
    <w:pPr>
      <w:pBdr>
        <w:top w:val="single" w:sz="4" w:space="10" w:color="BBDB84" w:themeColor="accent1" w:themeShade="BF"/>
        <w:bottom w:val="single" w:sz="4" w:space="10" w:color="BBDB84" w:themeColor="accent1" w:themeShade="BF"/>
      </w:pBdr>
      <w:spacing w:before="360" w:after="360"/>
      <w:ind w:left="864" w:right="864"/>
      <w:jc w:val="center"/>
    </w:pPr>
    <w:rPr>
      <w:i/>
      <w:iCs/>
      <w:color w:val="BBDB84" w:themeColor="accent1" w:themeShade="BF"/>
    </w:rPr>
  </w:style>
  <w:style w:type="character" w:customStyle="1" w:styleId="IntenseQuoteChar">
    <w:name w:val="Intense Quote Char"/>
    <w:basedOn w:val="DefaultParagraphFont"/>
    <w:link w:val="IntenseQuote"/>
    <w:uiPriority w:val="30"/>
    <w:semiHidden/>
    <w:rsid w:val="002F194B"/>
    <w:rPr>
      <w:i/>
      <w:iCs/>
      <w:color w:val="BBDB84" w:themeColor="accent1" w:themeShade="BF"/>
    </w:rPr>
  </w:style>
  <w:style w:type="character" w:styleId="IntenseReference">
    <w:name w:val="Intense Reference"/>
    <w:basedOn w:val="DefaultParagraphFont"/>
    <w:uiPriority w:val="32"/>
    <w:semiHidden/>
    <w:qFormat/>
    <w:rsid w:val="005A15EC"/>
    <w:rPr>
      <w:b/>
      <w:bCs/>
      <w:smallCaps/>
      <w:color w:val="BBDB84" w:themeColor="accent1" w:themeShade="BF"/>
      <w:spacing w:val="5"/>
    </w:rPr>
  </w:style>
  <w:style w:type="table" w:styleId="TableGrid">
    <w:name w:val="Table Grid"/>
    <w:basedOn w:val="TableNormal"/>
    <w:uiPriority w:val="39"/>
    <w:rsid w:val="005A15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Info">
    <w:name w:val="Top Info"/>
    <w:basedOn w:val="Normal"/>
    <w:semiHidden/>
    <w:qFormat/>
    <w:rsid w:val="00753FE0"/>
    <w:pPr>
      <w:spacing w:after="100"/>
      <w:jc w:val="right"/>
    </w:pPr>
    <w:rPr>
      <w:rFonts w:cs="Times New Roman (Body CS)"/>
      <w:caps/>
    </w:rPr>
  </w:style>
  <w:style w:type="paragraph" w:customStyle="1" w:styleId="Names">
    <w:name w:val="Names"/>
    <w:basedOn w:val="Normal"/>
    <w:semiHidden/>
    <w:qFormat/>
    <w:rsid w:val="00E4249F"/>
    <w:rPr>
      <w:rFonts w:cs="Times New Roman (Body CS)"/>
      <w:caps/>
      <w:noProof/>
    </w:rPr>
  </w:style>
  <w:style w:type="character" w:styleId="Hyperlink">
    <w:name w:val="Hyperlink"/>
    <w:basedOn w:val="DefaultParagraphFont"/>
    <w:uiPriority w:val="99"/>
    <w:unhideWhenUsed/>
    <w:rsid w:val="00D4498F"/>
    <w:rPr>
      <w:color w:val="467886" w:themeColor="hyperlink"/>
      <w:u w:val="single"/>
    </w:rPr>
  </w:style>
  <w:style w:type="character" w:styleId="UnresolvedMention">
    <w:name w:val="Unresolved Mention"/>
    <w:basedOn w:val="DefaultParagraphFont"/>
    <w:uiPriority w:val="99"/>
    <w:semiHidden/>
    <w:unhideWhenUsed/>
    <w:rsid w:val="00D4498F"/>
    <w:rPr>
      <w:color w:val="605E5C"/>
      <w:shd w:val="clear" w:color="auto" w:fill="E1DFDD"/>
    </w:rPr>
  </w:style>
  <w:style w:type="paragraph" w:customStyle="1" w:styleId="CompanyName">
    <w:name w:val="Company Name"/>
    <w:basedOn w:val="Normal"/>
    <w:semiHidden/>
    <w:qFormat/>
    <w:rsid w:val="00753FE0"/>
    <w:rPr>
      <w:rFonts w:cs="Times New Roman (Body CS)"/>
      <w:caps/>
    </w:rPr>
  </w:style>
  <w:style w:type="paragraph" w:customStyle="1" w:styleId="Address2">
    <w:name w:val="Address 2"/>
    <w:basedOn w:val="Normal"/>
    <w:qFormat/>
    <w:rsid w:val="003525A1"/>
    <w:rPr>
      <w:rFonts w:cs="Times New Roman (Body CS)"/>
      <w:caps/>
    </w:rPr>
  </w:style>
  <w:style w:type="paragraph" w:customStyle="1" w:styleId="Graphicsanchor">
    <w:name w:val="Graphics anchor"/>
    <w:basedOn w:val="Normal"/>
    <w:qFormat/>
    <w:rsid w:val="002F194B"/>
    <w:rPr>
      <w:sz w:val="8"/>
      <w:szCs w:val="8"/>
    </w:rPr>
  </w:style>
  <w:style w:type="paragraph" w:styleId="Header">
    <w:name w:val="header"/>
    <w:basedOn w:val="Normal"/>
    <w:link w:val="HeaderChar"/>
    <w:uiPriority w:val="99"/>
    <w:unhideWhenUsed/>
    <w:rsid w:val="000F1EE8"/>
    <w:pPr>
      <w:tabs>
        <w:tab w:val="center" w:pos="4513"/>
        <w:tab w:val="right" w:pos="9026"/>
      </w:tabs>
    </w:pPr>
  </w:style>
  <w:style w:type="character" w:customStyle="1" w:styleId="HeaderChar">
    <w:name w:val="Header Char"/>
    <w:basedOn w:val="DefaultParagraphFont"/>
    <w:link w:val="Header"/>
    <w:uiPriority w:val="99"/>
    <w:rsid w:val="000F1EE8"/>
    <w:rPr>
      <w:color w:val="2A2D41" w:themeColor="accent6"/>
    </w:rPr>
  </w:style>
  <w:style w:type="paragraph" w:styleId="Footer">
    <w:name w:val="footer"/>
    <w:basedOn w:val="Normal"/>
    <w:link w:val="FooterChar"/>
    <w:uiPriority w:val="99"/>
    <w:unhideWhenUsed/>
    <w:rsid w:val="000F1EE8"/>
    <w:pPr>
      <w:tabs>
        <w:tab w:val="center" w:pos="4513"/>
        <w:tab w:val="right" w:pos="9026"/>
      </w:tabs>
    </w:pPr>
  </w:style>
  <w:style w:type="character" w:customStyle="1" w:styleId="FooterChar">
    <w:name w:val="Footer Char"/>
    <w:basedOn w:val="DefaultParagraphFont"/>
    <w:link w:val="Footer"/>
    <w:uiPriority w:val="99"/>
    <w:rsid w:val="000F1EE8"/>
    <w:rPr>
      <w:color w:val="2A2D41" w:themeColor="accent6"/>
    </w:rPr>
  </w:style>
  <w:style w:type="paragraph" w:styleId="NormalWeb">
    <w:name w:val="Normal (Web)"/>
    <w:basedOn w:val="Normal"/>
    <w:uiPriority w:val="99"/>
    <w:semiHidden/>
    <w:unhideWhenUsed/>
    <w:rsid w:val="002338B7"/>
    <w:pPr>
      <w:spacing w:before="100" w:beforeAutospacing="1" w:after="100" w:afterAutospacing="1"/>
      <w:ind w:left="0"/>
    </w:pPr>
    <w:rPr>
      <w:rFonts w:ascii="Times New Roman" w:eastAsia="Times New Roman" w:hAnsi="Times New Roman" w:cs="Times New Roman"/>
      <w:color w:val="auto"/>
      <w:kern w:val="0"/>
      <w:lang w:val="en-IN" w:eastAsia="en-IN"/>
      <w14:ligatures w14:val="none"/>
    </w:rPr>
  </w:style>
  <w:style w:type="character" w:styleId="Strong">
    <w:name w:val="Strong"/>
    <w:basedOn w:val="DefaultParagraphFont"/>
    <w:uiPriority w:val="22"/>
    <w:qFormat/>
    <w:rsid w:val="00875D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desolution01/messy-employee-dataset"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sil\AppData\Roaming\Microsoft\Templates\Tech%20resignation%20letter.dotx" TargetMode="External"/></Relationships>
</file>

<file path=word/theme/theme1.xml><?xml version="1.0" encoding="utf-8"?>
<a:theme xmlns:a="http://schemas.openxmlformats.org/drawingml/2006/main" name="Office Theme">
  <a:themeElements>
    <a:clrScheme name="Tech Industry Resignation">
      <a:dk1>
        <a:srgbClr val="000000"/>
      </a:dk1>
      <a:lt1>
        <a:srgbClr val="FFFFFF"/>
      </a:lt1>
      <a:dk2>
        <a:srgbClr val="EDF4ED"/>
      </a:dk2>
      <a:lt2>
        <a:srgbClr val="E8E8E8"/>
      </a:lt2>
      <a:accent1>
        <a:srgbClr val="EEF6E0"/>
      </a:accent1>
      <a:accent2>
        <a:srgbClr val="AEC2AF"/>
      </a:accent2>
      <a:accent3>
        <a:srgbClr val="588391"/>
      </a:accent3>
      <a:accent4>
        <a:srgbClr val="8CA8C3"/>
      </a:accent4>
      <a:accent5>
        <a:srgbClr val="8C99AD"/>
      </a:accent5>
      <a:accent6>
        <a:srgbClr val="2A2D41"/>
      </a:accent6>
      <a:hlink>
        <a:srgbClr val="467886"/>
      </a:hlink>
      <a:folHlink>
        <a:srgbClr val="96607D"/>
      </a:folHlink>
    </a:clrScheme>
    <a:fontScheme name="Custom 26">
      <a:majorFont>
        <a:latin typeface="Tisa Offc Serif Pro"/>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C6064-585A-4B61-931D-DC36DBE580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97637D-A414-4B43-A2C7-D49CE37F529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0B839606-B298-4259-BF4B-E1FB45FED476}">
  <ds:schemaRefs>
    <ds:schemaRef ds:uri="http://schemas.microsoft.com/sharepoint/v3/contenttype/forms"/>
  </ds:schemaRefs>
</ds:datastoreItem>
</file>

<file path=customXml/itemProps4.xml><?xml version="1.0" encoding="utf-8"?>
<ds:datastoreItem xmlns:ds="http://schemas.openxmlformats.org/officeDocument/2006/customXml" ds:itemID="{F42C0613-EF56-4F6F-8B27-AC1ABCBCAA4E}">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Tech resignation letter</Template>
  <TotalTime>32</TotalTime>
  <Pages>16</Pages>
  <Words>2251</Words>
  <Characters>12835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Basil</dc:creator>
  <cp:keywords/>
  <dc:description/>
  <cp:lastModifiedBy>Basil</cp:lastModifiedBy>
  <cp:revision>14</cp:revision>
  <dcterms:created xsi:type="dcterms:W3CDTF">2026-08-03T04:48:00Z</dcterms:created>
  <dcterms:modified xsi:type="dcterms:W3CDTF">2026-08-11T04:46:00Z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